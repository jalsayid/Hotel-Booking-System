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7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Header layout table"/>
      </w:tblPr>
      <w:tblGrid>
        <w:gridCol w:w="180"/>
        <w:gridCol w:w="7830"/>
        <w:gridCol w:w="3330"/>
        <w:gridCol w:w="180"/>
        <w:gridCol w:w="16"/>
      </w:tblGrid>
      <w:tr w:rsidR="00356BB9" w:rsidRPr="00B90FED" w14:paraId="39194267" w14:textId="77777777" w:rsidTr="007C3602">
        <w:trPr>
          <w:gridAfter w:val="1"/>
          <w:wAfter w:w="16" w:type="dxa"/>
          <w:trHeight w:val="1617"/>
        </w:trPr>
        <w:tc>
          <w:tcPr>
            <w:tcW w:w="180" w:type="dxa"/>
            <w:shd w:val="clear" w:color="auto" w:fill="006666" w:themeFill="accent3"/>
          </w:tcPr>
          <w:p w14:paraId="45C5FAFC" w14:textId="77777777" w:rsidR="00356BB9" w:rsidRPr="00356BB9" w:rsidRDefault="00356BB9" w:rsidP="00356BB9"/>
        </w:tc>
        <w:tc>
          <w:tcPr>
            <w:tcW w:w="7830" w:type="dxa"/>
            <w:tcBorders>
              <w:right w:val="single" w:sz="36" w:space="0" w:color="FFFFFF" w:themeColor="background1"/>
            </w:tcBorders>
            <w:shd w:val="clear" w:color="auto" w:fill="006666" w:themeFill="accent3"/>
            <w:vAlign w:val="center"/>
          </w:tcPr>
          <w:p w14:paraId="24F5042E" w14:textId="77777777" w:rsidR="00CD63B6" w:rsidRDefault="00CD63B6" w:rsidP="00CD63B6">
            <w:pPr>
              <w:pStyle w:val="ContactInfo"/>
              <w:rPr>
                <w:color w:val="FFFFFF" w:themeColor="background1"/>
              </w:rPr>
            </w:pPr>
            <w:r w:rsidRPr="00CD63B6">
              <w:rPr>
                <w:color w:val="FFFFFF" w:themeColor="background1"/>
              </w:rPr>
              <w:t>King Fahd University of Petroleum and Minerals</w:t>
            </w:r>
          </w:p>
          <w:sdt>
            <w:sdtPr>
              <w:rPr>
                <w:color w:val="FFFFFF" w:themeColor="background1"/>
              </w:rPr>
              <w:alias w:val="Enter Street Address, City, ST ZIP Code:"/>
              <w:tag w:val="Enter Street Address, City, ST ZIP Code:"/>
              <w:id w:val="1560205729"/>
              <w:placeholder>
                <w:docPart w:val="4AA0E3BFC8104DA4AC132282FD5A5FD0"/>
              </w:placeholder>
              <w15:appearance w15:val="hidden"/>
            </w:sdtPr>
            <w:sdtContent>
              <w:p w14:paraId="4CA50171" w14:textId="38463107" w:rsidR="007C3602" w:rsidRDefault="007C3602" w:rsidP="00CD63B6">
                <w:pPr>
                  <w:pStyle w:val="ContactInfo"/>
                  <w:rPr>
                    <w:color w:val="FFFFFF" w:themeColor="background1"/>
                    <w:lang w:val="en-GB"/>
                  </w:rPr>
                </w:pPr>
                <w:r w:rsidRPr="00636935">
                  <w:rPr>
                    <w:color w:val="FFFFFF" w:themeColor="background1"/>
                    <w:lang w:val="en-GB"/>
                  </w:rPr>
                  <w:t xml:space="preserve">Project </w:t>
                </w:r>
                <w:r w:rsidR="006620BA">
                  <w:rPr>
                    <w:color w:val="FFFFFF" w:themeColor="background1"/>
                    <w:lang w:val="en-GB"/>
                  </w:rPr>
                  <w:t>R</w:t>
                </w:r>
                <w:r w:rsidRPr="00636935">
                  <w:rPr>
                    <w:color w:val="FFFFFF" w:themeColor="background1"/>
                    <w:lang w:val="en-GB"/>
                  </w:rPr>
                  <w:t>eport</w:t>
                </w:r>
              </w:p>
              <w:p w14:paraId="5048776F" w14:textId="77D3A345" w:rsidR="005B0241" w:rsidRDefault="005B0241" w:rsidP="007C3602">
                <w:pPr>
                  <w:pStyle w:val="ContactInfo"/>
                  <w:rPr>
                    <w:color w:val="FFFFFF" w:themeColor="background1"/>
                    <w:lang w:val="en-GB"/>
                  </w:rPr>
                </w:pPr>
                <w:r>
                  <w:rPr>
                    <w:color w:val="FFFFFF" w:themeColor="background1"/>
                    <w:lang w:val="en-GB"/>
                  </w:rPr>
                  <w:t xml:space="preserve">SARA ALBAJAD </w:t>
                </w:r>
              </w:p>
              <w:p w14:paraId="5AF893E5" w14:textId="0D2B8415" w:rsidR="005B0241" w:rsidRPr="00356BB9" w:rsidRDefault="005B0241" w:rsidP="007C3602">
                <w:pPr>
                  <w:pStyle w:val="ContactInfo"/>
                </w:pPr>
                <w:r w:rsidRPr="005B0241">
                  <w:rPr>
                    <w:color w:val="FFFFFF" w:themeColor="background1"/>
                  </w:rPr>
                  <w:t>JO</w:t>
                </w:r>
                <w:r w:rsidR="006D2A14">
                  <w:rPr>
                    <w:color w:val="FFFFFF" w:themeColor="background1"/>
                  </w:rPr>
                  <w:t>U</w:t>
                </w:r>
                <w:r w:rsidRPr="005B0241">
                  <w:rPr>
                    <w:color w:val="FFFFFF" w:themeColor="background1"/>
                  </w:rPr>
                  <w:t xml:space="preserve">D ALSAYID  </w:t>
                </w:r>
              </w:p>
            </w:sdtContent>
          </w:sdt>
        </w:tc>
        <w:tc>
          <w:tcPr>
            <w:tcW w:w="3330" w:type="dxa"/>
            <w:tcBorders>
              <w:left w:val="single" w:sz="36" w:space="0" w:color="FFFFFF" w:themeColor="background1"/>
            </w:tcBorders>
            <w:shd w:val="clear" w:color="auto" w:fill="006666" w:themeFill="accent3"/>
            <w:vAlign w:val="center"/>
          </w:tcPr>
          <w:p w14:paraId="0D4E8E70" w14:textId="17B4191F" w:rsidR="00356BB9" w:rsidRPr="00356BB9" w:rsidRDefault="007C3602" w:rsidP="00356BB9">
            <w:pPr>
              <w:pStyle w:val="Graphic"/>
            </w:pPr>
            <w:r>
              <w:drawing>
                <wp:anchor distT="0" distB="0" distL="114300" distR="114300" simplePos="0" relativeHeight="251658240" behindDoc="1" locked="0" layoutInCell="1" allowOverlap="1" wp14:anchorId="6039B74C" wp14:editId="1272477E">
                  <wp:simplePos x="0" y="0"/>
                  <wp:positionH relativeFrom="column">
                    <wp:posOffset>655320</wp:posOffset>
                  </wp:positionH>
                  <wp:positionV relativeFrom="paragraph">
                    <wp:posOffset>-28575</wp:posOffset>
                  </wp:positionV>
                  <wp:extent cx="920750" cy="859790"/>
                  <wp:effectExtent l="0" t="0" r="0" b="0"/>
                  <wp:wrapTight wrapText="bothSides">
                    <wp:wrapPolygon edited="0">
                      <wp:start x="6257" y="0"/>
                      <wp:lineTo x="0" y="6700"/>
                      <wp:lineTo x="447" y="15315"/>
                      <wp:lineTo x="5810" y="21058"/>
                      <wp:lineTo x="15641" y="21058"/>
                      <wp:lineTo x="20557" y="15315"/>
                      <wp:lineTo x="21004" y="6700"/>
                      <wp:lineTo x="14748" y="0"/>
                      <wp:lineTo x="6257" y="0"/>
                    </wp:wrapPolygon>
                  </wp:wrapTight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750" cy="8597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0" w:type="dxa"/>
            <w:shd w:val="clear" w:color="auto" w:fill="006666" w:themeFill="accent3"/>
          </w:tcPr>
          <w:p w14:paraId="19BB14CA" w14:textId="77777777" w:rsidR="00356BB9" w:rsidRPr="00B90FED" w:rsidRDefault="00356BB9" w:rsidP="001A58E9">
            <w:pPr>
              <w:pStyle w:val="Graphic"/>
              <w:rPr>
                <w:color w:val="006666" w:themeColor="accent3"/>
              </w:rPr>
            </w:pPr>
          </w:p>
        </w:tc>
      </w:tr>
      <w:tr w:rsidR="001A58E9" w14:paraId="61125D84" w14:textId="77777777" w:rsidTr="00A87814">
        <w:trPr>
          <w:trHeight w:val="1167"/>
        </w:trPr>
        <w:tc>
          <w:tcPr>
            <w:tcW w:w="11536" w:type="dxa"/>
            <w:gridSpan w:val="5"/>
            <w:vAlign w:val="bottom"/>
          </w:tcPr>
          <w:p w14:paraId="19154C07" w14:textId="2DDEE739" w:rsidR="001A58E9" w:rsidRDefault="007C3602" w:rsidP="00A87814">
            <w:pPr>
              <w:pStyle w:val="Title"/>
            </w:pPr>
            <w:r>
              <w:t>PROJEC</w:t>
            </w:r>
            <w:r w:rsidR="005B0241">
              <w:t>T</w:t>
            </w:r>
            <w:r w:rsidR="00636935">
              <w:rPr>
                <w:rFonts w:hint="cs"/>
                <w:rtl/>
                <w:lang w:val="en-GB"/>
              </w:rPr>
              <w:t xml:space="preserve"> </w:t>
            </w:r>
            <w:r>
              <w:t xml:space="preserve">REPORT </w:t>
            </w:r>
          </w:p>
        </w:tc>
      </w:tr>
    </w:tbl>
    <w:p w14:paraId="5BAC089A" w14:textId="1F9B005E" w:rsidR="00FF7EBE" w:rsidRDefault="00FF7EBE" w:rsidP="00F0767F"/>
    <w:tbl>
      <w:tblPr>
        <w:tblStyle w:val="TableGrid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Header layout table"/>
      </w:tblPr>
      <w:tblGrid>
        <w:gridCol w:w="11536"/>
      </w:tblGrid>
      <w:tr w:rsidR="00825C42" w14:paraId="54CABC1F" w14:textId="77777777" w:rsidTr="0025388D">
        <w:trPr>
          <w:trHeight w:val="720"/>
        </w:trPr>
        <w:tc>
          <w:tcPr>
            <w:tcW w:w="11536" w:type="dxa"/>
            <w:tcBorders>
              <w:bottom w:val="double" w:sz="4" w:space="0" w:color="006666" w:themeColor="accent3"/>
            </w:tcBorders>
            <w:shd w:val="clear" w:color="auto" w:fill="auto"/>
            <w:vAlign w:val="bottom"/>
          </w:tcPr>
          <w:p w14:paraId="1672FFC4" w14:textId="6474F95F" w:rsidR="00877074" w:rsidRPr="00825C42" w:rsidRDefault="00636935" w:rsidP="00877074">
            <w:pPr>
              <w:pStyle w:val="Heading1"/>
            </w:pPr>
            <w:r>
              <w:rPr>
                <w:rFonts w:hint="cs"/>
                <w:rtl/>
              </w:rPr>
              <w:t xml:space="preserve"> </w:t>
            </w:r>
            <w:sdt>
              <w:sdtPr>
                <w:rPr>
                  <w:sz w:val="32"/>
                </w:rPr>
                <w:id w:val="-2067707976"/>
                <w:placeholder>
                  <w:docPart w:val="A02E4F79EEE04CD8A2B4D93CC3E506B9"/>
                </w:placeholder>
                <w:temporary/>
                <w:showingPlcHdr/>
                <w15:appearance w15:val="hidden"/>
              </w:sdtPr>
              <w:sdtEndPr>
                <w:rPr>
                  <w:sz w:val="24"/>
                </w:rPr>
              </w:sdtEndPr>
              <w:sdtContent>
                <w:r w:rsidRPr="005B0241">
                  <w:rPr>
                    <w:sz w:val="32"/>
                  </w:rPr>
                  <w:t>Project Overview</w:t>
                </w:r>
              </w:sdtContent>
            </w:sdt>
          </w:p>
        </w:tc>
      </w:tr>
      <w:tr w:rsidR="00825C42" w14:paraId="0F983B17" w14:textId="77777777" w:rsidTr="0025388D">
        <w:trPr>
          <w:trHeight w:hRule="exact" w:val="216"/>
        </w:trPr>
        <w:tc>
          <w:tcPr>
            <w:tcW w:w="11536" w:type="dxa"/>
            <w:tcBorders>
              <w:top w:val="double" w:sz="4" w:space="0" w:color="006666" w:themeColor="accent3"/>
            </w:tcBorders>
            <w:shd w:val="clear" w:color="auto" w:fill="auto"/>
            <w:vAlign w:val="center"/>
          </w:tcPr>
          <w:p w14:paraId="009FDAC4" w14:textId="77777777" w:rsidR="00825C42" w:rsidRPr="00E219DC" w:rsidRDefault="00825C42"/>
        </w:tc>
      </w:tr>
    </w:tbl>
    <w:p w14:paraId="78BCA482" w14:textId="3AE43749" w:rsidR="00555855" w:rsidRPr="009602E6" w:rsidRDefault="0014436C" w:rsidP="0014436C">
      <w:pPr>
        <w:pStyle w:val="Heading6"/>
        <w:rPr>
          <w:sz w:val="24"/>
          <w:szCs w:val="22"/>
        </w:rPr>
      </w:pPr>
      <w:r w:rsidRPr="009602E6">
        <w:rPr>
          <w:sz w:val="24"/>
          <w:szCs w:val="22"/>
        </w:rPr>
        <w:t>we solved the program using functions to implement each task separately</w:t>
      </w:r>
      <w:r w:rsidR="00AD1E96">
        <w:rPr>
          <w:sz w:val="24"/>
          <w:szCs w:val="22"/>
        </w:rPr>
        <w:t>. F</w:t>
      </w:r>
      <w:r w:rsidRPr="009602E6">
        <w:rPr>
          <w:sz w:val="24"/>
          <w:szCs w:val="22"/>
        </w:rPr>
        <w:t xml:space="preserve">unctions help us divide our program into smaller, modular parts. </w:t>
      </w:r>
      <w:r w:rsidR="00AD1E96" w:rsidRPr="009602E6">
        <w:rPr>
          <w:sz w:val="24"/>
          <w:szCs w:val="22"/>
        </w:rPr>
        <w:t>A</w:t>
      </w:r>
      <w:r w:rsidR="00AD1E96">
        <w:rPr>
          <w:sz w:val="24"/>
          <w:szCs w:val="22"/>
        </w:rPr>
        <w:t>nd</w:t>
      </w:r>
      <w:r w:rsidRPr="009602E6">
        <w:rPr>
          <w:sz w:val="24"/>
          <w:szCs w:val="22"/>
        </w:rPr>
        <w:t xml:space="preserve"> it helps our program become more orderly and manageable as it </w:t>
      </w:r>
      <w:r w:rsidR="00020035" w:rsidRPr="009602E6">
        <w:rPr>
          <w:sz w:val="24"/>
          <w:szCs w:val="22"/>
        </w:rPr>
        <w:t>grows</w:t>
      </w:r>
      <w:r w:rsidRPr="009602E6">
        <w:rPr>
          <w:sz w:val="24"/>
          <w:szCs w:val="22"/>
        </w:rPr>
        <w:t>. It also avoids repetition and makes the code reusable.</w:t>
      </w:r>
    </w:p>
    <w:tbl>
      <w:tblPr>
        <w:tblStyle w:val="TableGrid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6"/>
      </w:tblGrid>
      <w:tr w:rsidR="0025388D" w:rsidRPr="00825C42" w14:paraId="6FEAE7A6" w14:textId="77777777" w:rsidTr="0025388D">
        <w:trPr>
          <w:trHeight w:val="720"/>
        </w:trPr>
        <w:tc>
          <w:tcPr>
            <w:tcW w:w="11536" w:type="dxa"/>
            <w:tcBorders>
              <w:bottom w:val="double" w:sz="4" w:space="0" w:color="006666" w:themeColor="accent3"/>
            </w:tcBorders>
            <w:shd w:val="clear" w:color="auto" w:fill="auto"/>
            <w:vAlign w:val="bottom"/>
          </w:tcPr>
          <w:p w14:paraId="69013F6B" w14:textId="62DE631F" w:rsidR="0014436C" w:rsidRPr="00825C42" w:rsidRDefault="0064190D">
            <w:pPr>
              <w:pStyle w:val="Heading1"/>
              <w:rPr>
                <w:rtl/>
              </w:rPr>
            </w:pPr>
            <w:r>
              <w:rPr>
                <w:caps w:val="0"/>
                <w:sz w:val="48"/>
                <w:szCs w:val="48"/>
              </w:rPr>
              <w:t>main</w:t>
            </w:r>
            <w:r w:rsidRPr="0064190D">
              <w:rPr>
                <w:rFonts w:hint="cs"/>
                <w:sz w:val="48"/>
                <w:szCs w:val="48"/>
                <w:rtl/>
              </w:rPr>
              <w:t xml:space="preserve"> </w:t>
            </w:r>
            <w:r w:rsidR="0014436C" w:rsidRPr="0014436C">
              <w:t>and its function</w:t>
            </w:r>
          </w:p>
        </w:tc>
      </w:tr>
    </w:tbl>
    <w:p w14:paraId="3BED9185" w14:textId="508EBDD0" w:rsidR="002E613E" w:rsidRPr="002E613E" w:rsidRDefault="008B2C14" w:rsidP="002E613E">
      <w:pPr>
        <w:pStyle w:val="Heading7"/>
        <w:rPr>
          <w:sz w:val="28"/>
          <w:szCs w:val="28"/>
          <w:lang w:val="en-GB"/>
        </w:rPr>
      </w:pPr>
      <w:r w:rsidRPr="008B2C14">
        <w:rPr>
          <w:sz w:val="28"/>
          <w:szCs w:val="28"/>
          <w:lang w:val="en-GB"/>
        </w:rPr>
        <w:t xml:space="preserve">The main function in Python acts as the point of execution </w:t>
      </w:r>
      <w:r w:rsidR="00AD1E96">
        <w:rPr>
          <w:sz w:val="28"/>
          <w:szCs w:val="28"/>
          <w:lang w:val="en-GB"/>
        </w:rPr>
        <w:t>d</w:t>
      </w:r>
      <w:r w:rsidRPr="008B2C14">
        <w:rPr>
          <w:sz w:val="28"/>
          <w:szCs w:val="28"/>
          <w:lang w:val="en-GB"/>
        </w:rPr>
        <w:t>efining the main function is a necessity to start the execution</w:t>
      </w:r>
      <w:r w:rsidR="00AD1E96">
        <w:rPr>
          <w:sz w:val="28"/>
          <w:szCs w:val="28"/>
          <w:lang w:val="en-GB"/>
        </w:rPr>
        <w:t>.</w:t>
      </w:r>
      <w:r w:rsidRPr="008B2C14">
        <w:rPr>
          <w:sz w:val="28"/>
          <w:szCs w:val="28"/>
          <w:lang w:val="en-GB"/>
        </w:rPr>
        <w:t xml:space="preserve"> </w:t>
      </w:r>
      <w:r w:rsidR="00AD1E96">
        <w:rPr>
          <w:sz w:val="28"/>
          <w:szCs w:val="28"/>
          <w:lang w:val="en-GB"/>
        </w:rPr>
        <w:t>I</w:t>
      </w:r>
      <w:r w:rsidRPr="008B2C14">
        <w:rPr>
          <w:sz w:val="28"/>
          <w:szCs w:val="28"/>
          <w:lang w:val="en-GB"/>
        </w:rPr>
        <w:t>t will</w:t>
      </w:r>
      <w:r w:rsidR="0064190D" w:rsidRPr="008B2C14">
        <w:rPr>
          <w:sz w:val="28"/>
          <w:szCs w:val="28"/>
          <w:lang w:val="en-GB"/>
        </w:rPr>
        <w:t xml:space="preserve"> </w:t>
      </w:r>
      <w:r w:rsidR="007064CA" w:rsidRPr="008B2C14">
        <w:rPr>
          <w:sz w:val="28"/>
          <w:szCs w:val="28"/>
          <w:lang w:val="en-GB"/>
        </w:rPr>
        <w:t>provide</w:t>
      </w:r>
      <w:r w:rsidR="0064190D" w:rsidRPr="008B2C14">
        <w:rPr>
          <w:sz w:val="28"/>
          <w:szCs w:val="28"/>
          <w:lang w:val="en-GB"/>
        </w:rPr>
        <w:t xml:space="preserve"> the user with several choices to facilitate the process of booking, and it will</w:t>
      </w:r>
      <w:r w:rsidR="0025388D" w:rsidRPr="008B2C14">
        <w:rPr>
          <w:sz w:val="28"/>
          <w:szCs w:val="28"/>
          <w:lang w:val="en-GB"/>
        </w:rPr>
        <w:t xml:space="preserve"> keep </w:t>
      </w:r>
      <w:r w:rsidR="00F65AC9" w:rsidRPr="008B2C14">
        <w:rPr>
          <w:sz w:val="28"/>
          <w:szCs w:val="28"/>
          <w:lang w:val="en-GB"/>
        </w:rPr>
        <w:t>running</w:t>
      </w:r>
      <w:r w:rsidR="0064190D" w:rsidRPr="008B2C14">
        <w:rPr>
          <w:sz w:val="28"/>
          <w:szCs w:val="28"/>
          <w:lang w:val="en-GB"/>
        </w:rPr>
        <w:t xml:space="preserve"> until the user exits with a specific option.</w:t>
      </w:r>
    </w:p>
    <w:p w14:paraId="5EECD60C" w14:textId="1121BEEA" w:rsidR="0025388D" w:rsidRPr="008B2C14" w:rsidRDefault="0025388D" w:rsidP="0025388D">
      <w:pPr>
        <w:pStyle w:val="Heading8"/>
        <w:rPr>
          <w:sz w:val="28"/>
          <w:szCs w:val="28"/>
          <w:lang w:val="en-GB"/>
        </w:rPr>
      </w:pPr>
      <w:r w:rsidRPr="008B2C14">
        <w:rPr>
          <w:sz w:val="28"/>
          <w:szCs w:val="28"/>
          <w:lang w:val="en-GB"/>
        </w:rPr>
        <w:t xml:space="preserve">Code image: </w:t>
      </w:r>
    </w:p>
    <w:p w14:paraId="3FC3BEF6" w14:textId="525139C3" w:rsidR="0025388D" w:rsidRDefault="008B2C14" w:rsidP="0025388D">
      <w:pPr>
        <w:pStyle w:val="Heading8"/>
        <w:rPr>
          <w:sz w:val="32"/>
          <w:szCs w:val="32"/>
          <w:lang w:val="en-GB"/>
        </w:rPr>
      </w:pPr>
      <w:r w:rsidRPr="0025388D">
        <w:rPr>
          <w:noProof/>
          <w:lang w:val="en-GB"/>
        </w:rPr>
        <w:drawing>
          <wp:anchor distT="0" distB="0" distL="114300" distR="114300" simplePos="0" relativeHeight="251658241" behindDoc="1" locked="0" layoutInCell="1" allowOverlap="1" wp14:anchorId="74961245" wp14:editId="34696549">
            <wp:simplePos x="0" y="0"/>
            <wp:positionH relativeFrom="column">
              <wp:posOffset>151023</wp:posOffset>
            </wp:positionH>
            <wp:positionV relativeFrom="paragraph">
              <wp:posOffset>15240</wp:posOffset>
            </wp:positionV>
            <wp:extent cx="6826313" cy="4365657"/>
            <wp:effectExtent l="0" t="0" r="0" b="0"/>
            <wp:wrapTight wrapText="bothSides">
              <wp:wrapPolygon edited="0">
                <wp:start x="0" y="0"/>
                <wp:lineTo x="0" y="21490"/>
                <wp:lineTo x="21520" y="21490"/>
                <wp:lineTo x="21520" y="0"/>
                <wp:lineTo x="0" y="0"/>
              </wp:wrapPolygon>
            </wp:wrapTight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26313" cy="4365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DD9664" w14:textId="62DF422F" w:rsidR="0025388D" w:rsidRDefault="0025388D" w:rsidP="0025388D">
      <w:pPr>
        <w:rPr>
          <w:lang w:val="en-GB"/>
        </w:rPr>
      </w:pPr>
    </w:p>
    <w:p w14:paraId="29FAE655" w14:textId="19631BE1" w:rsidR="0025388D" w:rsidRDefault="0025388D" w:rsidP="0025388D">
      <w:pPr>
        <w:rPr>
          <w:lang w:val="en-GB"/>
        </w:rPr>
      </w:pPr>
    </w:p>
    <w:p w14:paraId="0A3147C8" w14:textId="1F9B6A3F" w:rsidR="0025388D" w:rsidRDefault="0025388D" w:rsidP="0025388D">
      <w:pPr>
        <w:rPr>
          <w:lang w:val="en-GB"/>
        </w:rPr>
      </w:pPr>
    </w:p>
    <w:p w14:paraId="2847BB45" w14:textId="62E80B60" w:rsidR="0025388D" w:rsidRDefault="0025388D" w:rsidP="0025388D">
      <w:pPr>
        <w:rPr>
          <w:lang w:val="en-GB"/>
        </w:rPr>
      </w:pPr>
    </w:p>
    <w:p w14:paraId="7B093C63" w14:textId="2C5E8BFD" w:rsidR="0025388D" w:rsidRDefault="0025388D" w:rsidP="0025388D">
      <w:pPr>
        <w:rPr>
          <w:lang w:val="en-GB"/>
        </w:rPr>
      </w:pPr>
    </w:p>
    <w:p w14:paraId="422D43A6" w14:textId="5D890FDE" w:rsidR="0025388D" w:rsidRDefault="0025388D" w:rsidP="0025388D">
      <w:pPr>
        <w:rPr>
          <w:lang w:val="en-GB"/>
        </w:rPr>
      </w:pPr>
    </w:p>
    <w:p w14:paraId="6E32AC4F" w14:textId="29094BC9" w:rsidR="0025388D" w:rsidRDefault="0025388D" w:rsidP="0025388D">
      <w:pPr>
        <w:rPr>
          <w:lang w:val="en-GB"/>
        </w:rPr>
      </w:pPr>
    </w:p>
    <w:p w14:paraId="64AD25E0" w14:textId="6192E3A1" w:rsidR="0025388D" w:rsidRDefault="0025388D" w:rsidP="0025388D">
      <w:pPr>
        <w:rPr>
          <w:lang w:val="en-GB"/>
        </w:rPr>
      </w:pPr>
    </w:p>
    <w:p w14:paraId="5B338ED9" w14:textId="63FC023B" w:rsidR="0025388D" w:rsidRDefault="0025388D" w:rsidP="0025388D">
      <w:pPr>
        <w:rPr>
          <w:lang w:val="en-GB"/>
        </w:rPr>
      </w:pPr>
    </w:p>
    <w:p w14:paraId="55EE84BF" w14:textId="3A678222" w:rsidR="0025388D" w:rsidRDefault="0025388D" w:rsidP="0025388D">
      <w:pPr>
        <w:rPr>
          <w:lang w:val="en-GB"/>
        </w:rPr>
      </w:pPr>
    </w:p>
    <w:p w14:paraId="2FF817A9" w14:textId="5BB088E8" w:rsidR="0025388D" w:rsidRDefault="0025388D" w:rsidP="0025388D">
      <w:pPr>
        <w:rPr>
          <w:lang w:val="en-GB"/>
        </w:rPr>
      </w:pPr>
    </w:p>
    <w:p w14:paraId="1E81164F" w14:textId="594188FF" w:rsidR="0025388D" w:rsidRDefault="0025388D" w:rsidP="0025388D">
      <w:pPr>
        <w:rPr>
          <w:lang w:val="en-GB"/>
        </w:rPr>
      </w:pPr>
    </w:p>
    <w:p w14:paraId="42319699" w14:textId="036B3E02" w:rsidR="0025388D" w:rsidRDefault="0025388D" w:rsidP="0025388D">
      <w:pPr>
        <w:rPr>
          <w:lang w:val="en-GB"/>
        </w:rPr>
      </w:pPr>
    </w:p>
    <w:p w14:paraId="44367EB6" w14:textId="79A7D77E" w:rsidR="0025388D" w:rsidRDefault="0025388D" w:rsidP="0025388D">
      <w:pPr>
        <w:rPr>
          <w:lang w:val="en-GB"/>
        </w:rPr>
      </w:pPr>
    </w:p>
    <w:p w14:paraId="3702F2A3" w14:textId="0723266B" w:rsidR="0025388D" w:rsidRDefault="0025388D" w:rsidP="0025388D">
      <w:pPr>
        <w:rPr>
          <w:lang w:val="en-GB"/>
        </w:rPr>
      </w:pPr>
    </w:p>
    <w:p w14:paraId="6A858A1F" w14:textId="2010AA65" w:rsidR="0025388D" w:rsidRDefault="0025388D" w:rsidP="0025388D">
      <w:pPr>
        <w:rPr>
          <w:lang w:val="en-GB"/>
        </w:rPr>
      </w:pPr>
    </w:p>
    <w:p w14:paraId="3A65A415" w14:textId="685486BA" w:rsidR="0025388D" w:rsidRDefault="0025388D" w:rsidP="0025388D">
      <w:pPr>
        <w:rPr>
          <w:lang w:val="en-GB"/>
        </w:rPr>
      </w:pPr>
    </w:p>
    <w:p w14:paraId="0DC18A41" w14:textId="54E19CAE" w:rsidR="0025388D" w:rsidRDefault="0025388D" w:rsidP="0025388D">
      <w:pPr>
        <w:rPr>
          <w:lang w:val="en-GB"/>
        </w:rPr>
      </w:pPr>
    </w:p>
    <w:p w14:paraId="6E449A79" w14:textId="58E6F6F0" w:rsidR="0025388D" w:rsidRDefault="0025388D" w:rsidP="0025388D">
      <w:pPr>
        <w:rPr>
          <w:lang w:val="en-GB"/>
        </w:rPr>
      </w:pPr>
    </w:p>
    <w:p w14:paraId="2F9C2D14" w14:textId="157A3495" w:rsidR="0025388D" w:rsidRDefault="0025388D" w:rsidP="0025388D">
      <w:pPr>
        <w:rPr>
          <w:lang w:val="en-GB"/>
        </w:rPr>
      </w:pPr>
    </w:p>
    <w:p w14:paraId="0C3FE337" w14:textId="09FC7978" w:rsidR="0025388D" w:rsidRDefault="0025388D" w:rsidP="0025388D">
      <w:pPr>
        <w:rPr>
          <w:lang w:val="en-GB"/>
        </w:rPr>
      </w:pPr>
    </w:p>
    <w:p w14:paraId="35CCA4D2" w14:textId="06DBD6EC" w:rsidR="0025388D" w:rsidRDefault="0025388D" w:rsidP="0025388D">
      <w:pPr>
        <w:rPr>
          <w:lang w:val="en-GB"/>
        </w:rPr>
      </w:pPr>
    </w:p>
    <w:p w14:paraId="3AD0CBEA" w14:textId="772BA1FA" w:rsidR="0025388D" w:rsidRDefault="0025388D" w:rsidP="0025388D">
      <w:pPr>
        <w:rPr>
          <w:lang w:val="en-GB"/>
        </w:rPr>
      </w:pPr>
    </w:p>
    <w:p w14:paraId="5FF1E915" w14:textId="5E87AECE" w:rsidR="0025388D" w:rsidRDefault="0025388D" w:rsidP="0025388D">
      <w:pPr>
        <w:rPr>
          <w:lang w:val="en-GB"/>
        </w:rPr>
      </w:pPr>
    </w:p>
    <w:tbl>
      <w:tblPr>
        <w:tblStyle w:val="TableGrid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6"/>
      </w:tblGrid>
      <w:tr w:rsidR="0025388D" w:rsidRPr="00825C42" w14:paraId="5A08AEF2" w14:textId="77777777" w:rsidTr="00F65AC9">
        <w:trPr>
          <w:trHeight w:val="810"/>
        </w:trPr>
        <w:tc>
          <w:tcPr>
            <w:tcW w:w="11536" w:type="dxa"/>
            <w:tcBorders>
              <w:bottom w:val="double" w:sz="4" w:space="0" w:color="006666" w:themeColor="accent3"/>
            </w:tcBorders>
            <w:shd w:val="clear" w:color="auto" w:fill="auto"/>
            <w:vAlign w:val="bottom"/>
          </w:tcPr>
          <w:p w14:paraId="50514D20" w14:textId="14D28110" w:rsidR="0025388D" w:rsidRPr="00825C42" w:rsidRDefault="0025388D">
            <w:pPr>
              <w:pStyle w:val="Heading1"/>
              <w:rPr>
                <w:rtl/>
              </w:rPr>
            </w:pPr>
            <w:r w:rsidRPr="0025388D">
              <w:rPr>
                <w:caps w:val="0"/>
                <w:sz w:val="48"/>
                <w:szCs w:val="48"/>
              </w:rPr>
              <w:lastRenderedPageBreak/>
              <w:t>menu</w:t>
            </w:r>
            <w:r w:rsidRPr="0064190D">
              <w:rPr>
                <w:rFonts w:hint="cs"/>
                <w:sz w:val="48"/>
                <w:szCs w:val="48"/>
                <w:rtl/>
              </w:rPr>
              <w:t xml:space="preserve"> </w:t>
            </w:r>
            <w:r w:rsidRPr="0014436C">
              <w:t>and its function</w:t>
            </w:r>
          </w:p>
        </w:tc>
      </w:tr>
    </w:tbl>
    <w:p w14:paraId="164A0F6C" w14:textId="3E2CC1B9" w:rsidR="0025388D" w:rsidRDefault="0025388D" w:rsidP="009602E6">
      <w:pPr>
        <w:pStyle w:val="Heading7"/>
        <w:rPr>
          <w:sz w:val="28"/>
          <w:szCs w:val="28"/>
          <w:lang w:val="en-GB"/>
        </w:rPr>
      </w:pPr>
      <w:r>
        <w:rPr>
          <w:lang w:val="en-GB"/>
        </w:rPr>
        <w:t xml:space="preserve"> </w:t>
      </w:r>
      <w:r w:rsidR="009602E6" w:rsidRPr="00914DDF">
        <w:rPr>
          <w:sz w:val="28"/>
          <w:szCs w:val="28"/>
          <w:lang w:val="en-GB"/>
        </w:rPr>
        <w:t>This function will Display the menu of the hotel booking system for the user.</w:t>
      </w:r>
    </w:p>
    <w:p w14:paraId="5610A22F" w14:textId="77777777" w:rsidR="00914DDF" w:rsidRPr="00914DDF" w:rsidRDefault="00914DDF" w:rsidP="00914DDF">
      <w:pPr>
        <w:rPr>
          <w:lang w:val="en-GB"/>
        </w:rPr>
      </w:pPr>
    </w:p>
    <w:p w14:paraId="59F199F6" w14:textId="19C76C93" w:rsidR="009602E6" w:rsidRDefault="009602E6" w:rsidP="009602E6">
      <w:pPr>
        <w:pStyle w:val="Heading8"/>
        <w:rPr>
          <w:lang w:val="en-GB"/>
        </w:rPr>
      </w:pPr>
      <w:r w:rsidRPr="0025388D">
        <w:rPr>
          <w:sz w:val="32"/>
          <w:szCs w:val="32"/>
          <w:lang w:val="en-GB"/>
        </w:rPr>
        <w:t>Code image and output:</w:t>
      </w:r>
      <w:r w:rsidRPr="0025388D">
        <w:rPr>
          <w:lang w:val="en-GB"/>
        </w:rPr>
        <w:t xml:space="preserve"> </w:t>
      </w:r>
    </w:p>
    <w:p w14:paraId="712493FC" w14:textId="322AA75B" w:rsidR="009602E6" w:rsidRDefault="009602E6" w:rsidP="009602E6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43" behindDoc="1" locked="0" layoutInCell="1" allowOverlap="1" wp14:anchorId="6AEE609B" wp14:editId="5A3288EB">
            <wp:simplePos x="0" y="0"/>
            <wp:positionH relativeFrom="column">
              <wp:posOffset>51435</wp:posOffset>
            </wp:positionH>
            <wp:positionV relativeFrom="paragraph">
              <wp:posOffset>2114550</wp:posOffset>
            </wp:positionV>
            <wp:extent cx="6764020" cy="1402715"/>
            <wp:effectExtent l="0" t="0" r="0" b="0"/>
            <wp:wrapTight wrapText="bothSides">
              <wp:wrapPolygon edited="0">
                <wp:start x="0" y="0"/>
                <wp:lineTo x="0" y="21121"/>
                <wp:lineTo x="21231" y="21121"/>
                <wp:lineTo x="212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237" b="52439"/>
                    <a:stretch/>
                  </pic:blipFill>
                  <pic:spPr bwMode="auto">
                    <a:xfrm>
                      <a:off x="0" y="0"/>
                      <a:ext cx="6764020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02E6">
        <w:rPr>
          <w:noProof/>
          <w:lang w:val="en-GB"/>
        </w:rPr>
        <w:drawing>
          <wp:anchor distT="0" distB="0" distL="114300" distR="114300" simplePos="0" relativeHeight="251658242" behindDoc="1" locked="0" layoutInCell="1" allowOverlap="1" wp14:anchorId="63866BA2" wp14:editId="75FF9D70">
            <wp:simplePos x="0" y="0"/>
            <wp:positionH relativeFrom="column">
              <wp:posOffset>51435</wp:posOffset>
            </wp:positionH>
            <wp:positionV relativeFrom="paragraph">
              <wp:posOffset>50800</wp:posOffset>
            </wp:positionV>
            <wp:extent cx="6790055" cy="1894205"/>
            <wp:effectExtent l="0" t="0" r="0" b="0"/>
            <wp:wrapTight wrapText="bothSides">
              <wp:wrapPolygon edited="0">
                <wp:start x="0" y="0"/>
                <wp:lineTo x="0" y="21289"/>
                <wp:lineTo x="21513" y="21289"/>
                <wp:lineTo x="2151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9005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F312DD" w14:textId="333B93EA" w:rsidR="00F65AC9" w:rsidRPr="00F65AC9" w:rsidRDefault="00F65AC9" w:rsidP="00F65AC9">
      <w:pPr>
        <w:rPr>
          <w:lang w:val="en-GB"/>
        </w:rPr>
      </w:pPr>
    </w:p>
    <w:p w14:paraId="637200D9" w14:textId="5E5DFD91" w:rsidR="00F65AC9" w:rsidRPr="00F65AC9" w:rsidRDefault="00F65AC9" w:rsidP="00F65AC9">
      <w:pPr>
        <w:rPr>
          <w:lang w:val="en-GB"/>
        </w:rPr>
      </w:pPr>
    </w:p>
    <w:p w14:paraId="797BAB96" w14:textId="4016DC14" w:rsidR="00F65AC9" w:rsidRPr="00F65AC9" w:rsidRDefault="00F65AC9" w:rsidP="00F65AC9">
      <w:pPr>
        <w:rPr>
          <w:lang w:val="en-GB"/>
        </w:rPr>
      </w:pPr>
    </w:p>
    <w:p w14:paraId="7F6AF43D" w14:textId="6277A352" w:rsidR="00F65AC9" w:rsidRPr="00F65AC9" w:rsidRDefault="00F65AC9" w:rsidP="00F65AC9">
      <w:pPr>
        <w:rPr>
          <w:lang w:val="en-GB"/>
        </w:rPr>
      </w:pPr>
    </w:p>
    <w:p w14:paraId="471D1ACF" w14:textId="429A432D" w:rsidR="00F65AC9" w:rsidRPr="00F65AC9" w:rsidRDefault="00F65AC9" w:rsidP="00F65AC9">
      <w:pPr>
        <w:rPr>
          <w:lang w:val="en-GB"/>
        </w:rPr>
      </w:pPr>
    </w:p>
    <w:p w14:paraId="330FF63B" w14:textId="4038C5A5" w:rsidR="00F65AC9" w:rsidRPr="00F65AC9" w:rsidRDefault="00F65AC9" w:rsidP="00F65AC9">
      <w:pPr>
        <w:rPr>
          <w:lang w:val="en-GB"/>
        </w:rPr>
      </w:pPr>
    </w:p>
    <w:p w14:paraId="1398AB49" w14:textId="4A3484D2" w:rsidR="00F65AC9" w:rsidRPr="00F65AC9" w:rsidRDefault="00F65AC9" w:rsidP="00F65AC9">
      <w:pPr>
        <w:rPr>
          <w:lang w:val="en-GB"/>
        </w:rPr>
      </w:pPr>
    </w:p>
    <w:p w14:paraId="26A1F993" w14:textId="2EF035A6" w:rsidR="00F65AC9" w:rsidRPr="00F65AC9" w:rsidRDefault="00F65AC9" w:rsidP="00F65AC9">
      <w:pPr>
        <w:rPr>
          <w:lang w:val="en-GB"/>
        </w:rPr>
      </w:pPr>
    </w:p>
    <w:p w14:paraId="5046F274" w14:textId="1E72FD70" w:rsidR="00F65AC9" w:rsidRPr="00F65AC9" w:rsidRDefault="00F65AC9" w:rsidP="00F65AC9">
      <w:pPr>
        <w:rPr>
          <w:lang w:val="en-GB"/>
        </w:rPr>
      </w:pPr>
    </w:p>
    <w:p w14:paraId="66AD129B" w14:textId="195DA575" w:rsidR="00F65AC9" w:rsidRPr="00F65AC9" w:rsidRDefault="00F65AC9" w:rsidP="00F65AC9">
      <w:pPr>
        <w:rPr>
          <w:lang w:val="en-GB"/>
        </w:rPr>
      </w:pPr>
    </w:p>
    <w:p w14:paraId="2791A41A" w14:textId="6FD463C7" w:rsidR="00F65AC9" w:rsidRPr="00F65AC9" w:rsidRDefault="00F65AC9" w:rsidP="00F65AC9">
      <w:pPr>
        <w:rPr>
          <w:lang w:val="en-GB"/>
        </w:rPr>
      </w:pPr>
    </w:p>
    <w:p w14:paraId="5FA18CF1" w14:textId="0F359A0A" w:rsidR="00F65AC9" w:rsidRPr="00F65AC9" w:rsidRDefault="00F65AC9" w:rsidP="00F65AC9">
      <w:pPr>
        <w:rPr>
          <w:lang w:val="en-GB"/>
        </w:rPr>
      </w:pPr>
    </w:p>
    <w:p w14:paraId="0F5ACE26" w14:textId="79D7E35F" w:rsidR="00F65AC9" w:rsidRPr="00F65AC9" w:rsidRDefault="00F65AC9" w:rsidP="00F65AC9">
      <w:pPr>
        <w:rPr>
          <w:lang w:val="en-GB"/>
        </w:rPr>
      </w:pPr>
    </w:p>
    <w:p w14:paraId="77D8174C" w14:textId="606C3925" w:rsidR="00F65AC9" w:rsidRPr="00F65AC9" w:rsidRDefault="00F65AC9" w:rsidP="00F65AC9">
      <w:pPr>
        <w:rPr>
          <w:lang w:val="en-GB"/>
        </w:rPr>
      </w:pPr>
    </w:p>
    <w:p w14:paraId="5B08F29F" w14:textId="48BCD3E0" w:rsidR="00F65AC9" w:rsidRPr="00F65AC9" w:rsidRDefault="00F65AC9" w:rsidP="00F65AC9">
      <w:pPr>
        <w:rPr>
          <w:lang w:val="en-GB"/>
        </w:rPr>
      </w:pPr>
    </w:p>
    <w:p w14:paraId="10442D89" w14:textId="19F65CEE" w:rsidR="00F65AC9" w:rsidRPr="00F65AC9" w:rsidRDefault="00F65AC9" w:rsidP="00F65AC9">
      <w:pPr>
        <w:rPr>
          <w:lang w:val="en-GB"/>
        </w:rPr>
      </w:pPr>
    </w:p>
    <w:p w14:paraId="15DE4D34" w14:textId="329D2D9D" w:rsidR="00F65AC9" w:rsidRPr="00F65AC9" w:rsidRDefault="00F65AC9" w:rsidP="00F65AC9">
      <w:pPr>
        <w:rPr>
          <w:lang w:val="en-GB"/>
        </w:rPr>
      </w:pPr>
    </w:p>
    <w:p w14:paraId="6570FAF0" w14:textId="78BBDA0D" w:rsidR="00F65AC9" w:rsidRPr="00F65AC9" w:rsidRDefault="00F65AC9" w:rsidP="00F65AC9">
      <w:pPr>
        <w:tabs>
          <w:tab w:val="left" w:pos="4819"/>
        </w:tabs>
        <w:rPr>
          <w:lang w:val="en-GB"/>
        </w:rPr>
      </w:pPr>
      <w:r>
        <w:rPr>
          <w:lang w:val="en-GB"/>
        </w:rPr>
        <w:tab/>
      </w:r>
    </w:p>
    <w:tbl>
      <w:tblPr>
        <w:tblStyle w:val="TableGrid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6"/>
      </w:tblGrid>
      <w:tr w:rsidR="00F65AC9" w:rsidRPr="00825C42" w14:paraId="545758B0" w14:textId="77777777">
        <w:trPr>
          <w:trHeight w:val="810"/>
        </w:trPr>
        <w:tc>
          <w:tcPr>
            <w:tcW w:w="11536" w:type="dxa"/>
            <w:tcBorders>
              <w:bottom w:val="double" w:sz="4" w:space="0" w:color="006666" w:themeColor="accent3"/>
            </w:tcBorders>
            <w:shd w:val="clear" w:color="auto" w:fill="auto"/>
            <w:vAlign w:val="bottom"/>
          </w:tcPr>
          <w:p w14:paraId="3A57C618" w14:textId="1F2CA1F7" w:rsidR="00F65AC9" w:rsidRPr="00825C42" w:rsidRDefault="00F65AC9">
            <w:pPr>
              <w:pStyle w:val="Heading1"/>
              <w:rPr>
                <w:rtl/>
              </w:rPr>
            </w:pPr>
            <w:bookmarkStart w:id="0" w:name="_Hlk121502040"/>
            <w:proofErr w:type="spellStart"/>
            <w:r w:rsidRPr="00F65AC9">
              <w:rPr>
                <w:caps w:val="0"/>
                <w:sz w:val="48"/>
                <w:szCs w:val="48"/>
              </w:rPr>
              <w:t>newhotelbooking</w:t>
            </w:r>
            <w:proofErr w:type="spellEnd"/>
            <w:r w:rsidRPr="0064190D">
              <w:rPr>
                <w:rFonts w:hint="cs"/>
                <w:sz w:val="48"/>
                <w:szCs w:val="48"/>
                <w:rtl/>
              </w:rPr>
              <w:t xml:space="preserve"> </w:t>
            </w:r>
            <w:r w:rsidRPr="0014436C">
              <w:t>and its function</w:t>
            </w:r>
          </w:p>
        </w:tc>
      </w:tr>
    </w:tbl>
    <w:bookmarkEnd w:id="0"/>
    <w:p w14:paraId="7285F8FD" w14:textId="780D393A" w:rsidR="005354EC" w:rsidRDefault="007D4DE8" w:rsidP="00914DDF">
      <w:pPr>
        <w:pStyle w:val="Heading7"/>
        <w:rPr>
          <w:sz w:val="28"/>
          <w:szCs w:val="28"/>
        </w:rPr>
      </w:pPr>
      <w:r w:rsidRPr="005354EC">
        <w:rPr>
          <w:sz w:val="28"/>
          <w:szCs w:val="28"/>
        </w:rPr>
        <w:t xml:space="preserve">If the user has selected </w:t>
      </w:r>
      <w:r w:rsidR="00914DDF">
        <w:rPr>
          <w:sz w:val="28"/>
          <w:szCs w:val="28"/>
        </w:rPr>
        <w:t xml:space="preserve">option </w:t>
      </w:r>
      <w:r w:rsidRPr="005354EC">
        <w:rPr>
          <w:sz w:val="28"/>
          <w:szCs w:val="28"/>
        </w:rPr>
        <w:t xml:space="preserve">1, this function allows the user to add a new booking in the system. The program generates a booking confirmation number. The user's information is stored in the Bookings.txt file. The function return </w:t>
      </w:r>
      <w:proofErr w:type="spellStart"/>
      <w:r w:rsidRPr="005354EC">
        <w:rPr>
          <w:sz w:val="28"/>
          <w:szCs w:val="28"/>
        </w:rPr>
        <w:t>bookingData</w:t>
      </w:r>
      <w:proofErr w:type="spellEnd"/>
      <w:r w:rsidRPr="005354EC">
        <w:rPr>
          <w:sz w:val="28"/>
          <w:szCs w:val="28"/>
        </w:rPr>
        <w:t xml:space="preserve"> (dictionary) entered by the user. This data is stored in a dictionary only if it is valid.</w:t>
      </w:r>
    </w:p>
    <w:p w14:paraId="2E59666D" w14:textId="77777777" w:rsidR="00914DDF" w:rsidRPr="00914DDF" w:rsidRDefault="00914DDF" w:rsidP="00914DDF"/>
    <w:p w14:paraId="6FFCF505" w14:textId="3C40739F" w:rsidR="007D4DE8" w:rsidRDefault="005354EC" w:rsidP="007D4DE8">
      <w:pPr>
        <w:pStyle w:val="Heading8"/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4" behindDoc="1" locked="0" layoutInCell="1" allowOverlap="1" wp14:anchorId="7E9FB839" wp14:editId="381D31C1">
            <wp:simplePos x="0" y="0"/>
            <wp:positionH relativeFrom="column">
              <wp:posOffset>-20320</wp:posOffset>
            </wp:positionH>
            <wp:positionV relativeFrom="paragraph">
              <wp:posOffset>387985</wp:posOffset>
            </wp:positionV>
            <wp:extent cx="7411085" cy="2032000"/>
            <wp:effectExtent l="0" t="0" r="0" b="6350"/>
            <wp:wrapTight wrapText="bothSides">
              <wp:wrapPolygon edited="0">
                <wp:start x="0" y="0"/>
                <wp:lineTo x="0" y="21465"/>
                <wp:lineTo x="21543" y="21465"/>
                <wp:lineTo x="2154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5" r="11013" b="-2209"/>
                    <a:stretch/>
                  </pic:blipFill>
                  <pic:spPr bwMode="auto">
                    <a:xfrm>
                      <a:off x="0" y="0"/>
                      <a:ext cx="741108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" w:name="_Hlk121504256"/>
      <w:r w:rsidR="007D4DE8" w:rsidRPr="0025388D">
        <w:rPr>
          <w:sz w:val="32"/>
          <w:szCs w:val="32"/>
          <w:lang w:val="en-GB"/>
        </w:rPr>
        <w:t>Code image and output:</w:t>
      </w:r>
      <w:r w:rsidR="007D4DE8" w:rsidRPr="0025388D">
        <w:rPr>
          <w:lang w:val="en-GB"/>
        </w:rPr>
        <w:t xml:space="preserve"> </w:t>
      </w:r>
      <w:bookmarkEnd w:id="1"/>
    </w:p>
    <w:p w14:paraId="0E3701B6" w14:textId="13DB9870" w:rsidR="005354EC" w:rsidRDefault="005354EC" w:rsidP="007D4DE8"/>
    <w:p w14:paraId="6A73CDA3" w14:textId="6676DED6" w:rsidR="005354EC" w:rsidRDefault="005354EC" w:rsidP="007D4DE8"/>
    <w:p w14:paraId="098AA6AE" w14:textId="31C0D79B" w:rsidR="005354EC" w:rsidRDefault="000300BB" w:rsidP="007D4DE8">
      <w:r w:rsidRPr="00FD68B9">
        <w:rPr>
          <w:noProof/>
        </w:rPr>
        <w:drawing>
          <wp:anchor distT="0" distB="0" distL="114300" distR="114300" simplePos="0" relativeHeight="251658245" behindDoc="1" locked="0" layoutInCell="1" allowOverlap="1" wp14:anchorId="743D6C19" wp14:editId="50EF66BA">
            <wp:simplePos x="0" y="0"/>
            <wp:positionH relativeFrom="column">
              <wp:posOffset>-64185</wp:posOffset>
            </wp:positionH>
            <wp:positionV relativeFrom="paragraph">
              <wp:posOffset>52776</wp:posOffset>
            </wp:positionV>
            <wp:extent cx="7345099" cy="7294652"/>
            <wp:effectExtent l="0" t="0" r="8255" b="190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45099" cy="7294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283450" w14:textId="17AA5055" w:rsidR="005354EC" w:rsidRDefault="005354EC" w:rsidP="007D4DE8"/>
    <w:p w14:paraId="5DB87DF9" w14:textId="776885BB" w:rsidR="00FD68B9" w:rsidRDefault="00FD68B9" w:rsidP="007D4DE8"/>
    <w:p w14:paraId="6A87D3AE" w14:textId="4D9D9744" w:rsidR="00FD68B9" w:rsidRDefault="00FD68B9" w:rsidP="007D4DE8"/>
    <w:p w14:paraId="1961D62A" w14:textId="5961B6BD" w:rsidR="00FD68B9" w:rsidRDefault="00FD68B9" w:rsidP="007D4DE8"/>
    <w:p w14:paraId="14AC5451" w14:textId="322B713B" w:rsidR="00FD68B9" w:rsidRDefault="00FD68B9" w:rsidP="007D4DE8"/>
    <w:p w14:paraId="47A3BB0D" w14:textId="6F4BBAA9" w:rsidR="00FD68B9" w:rsidRDefault="00FD68B9" w:rsidP="007D4DE8"/>
    <w:p w14:paraId="4744D689" w14:textId="36E72A66" w:rsidR="00FD68B9" w:rsidRDefault="00FD68B9" w:rsidP="007D4DE8"/>
    <w:p w14:paraId="5D5262B8" w14:textId="3CA21A9D" w:rsidR="00FD68B9" w:rsidRDefault="00FD68B9" w:rsidP="007D4DE8"/>
    <w:p w14:paraId="31E3D6D9" w14:textId="0CB60632" w:rsidR="00FD68B9" w:rsidRDefault="00FD68B9" w:rsidP="007D4DE8"/>
    <w:p w14:paraId="3E186AF4" w14:textId="49CBF4B9" w:rsidR="00FD68B9" w:rsidRDefault="00FD68B9" w:rsidP="007D4DE8"/>
    <w:p w14:paraId="30782E22" w14:textId="0D8E886D" w:rsidR="00FD68B9" w:rsidRDefault="00FD68B9" w:rsidP="007D4DE8"/>
    <w:p w14:paraId="3014684F" w14:textId="19F266B5" w:rsidR="00FD68B9" w:rsidRDefault="00FD68B9" w:rsidP="007D4DE8"/>
    <w:p w14:paraId="035AF697" w14:textId="53B2A13F" w:rsidR="00FD68B9" w:rsidRDefault="00FD68B9" w:rsidP="007D4DE8"/>
    <w:p w14:paraId="06E0D60A" w14:textId="7A80038A" w:rsidR="00FD68B9" w:rsidRDefault="00FD68B9" w:rsidP="007D4DE8"/>
    <w:p w14:paraId="1C14B108" w14:textId="60D848F6" w:rsidR="00FD68B9" w:rsidRDefault="00FD68B9" w:rsidP="007D4DE8"/>
    <w:p w14:paraId="6473E307" w14:textId="4CD95F54" w:rsidR="00FD68B9" w:rsidRDefault="00FD68B9" w:rsidP="007D4DE8"/>
    <w:p w14:paraId="4A2B06E9" w14:textId="6FB4F9F9" w:rsidR="00FD68B9" w:rsidRDefault="00FD68B9" w:rsidP="007D4DE8"/>
    <w:p w14:paraId="0CE6C3CA" w14:textId="0BF1D974" w:rsidR="00FD68B9" w:rsidRDefault="00FD68B9" w:rsidP="007D4DE8"/>
    <w:p w14:paraId="582FEC0A" w14:textId="417F1E9D" w:rsidR="00FD68B9" w:rsidRDefault="00FD68B9" w:rsidP="007D4DE8"/>
    <w:p w14:paraId="44C644DA" w14:textId="054C348B" w:rsidR="00FD68B9" w:rsidRDefault="00FD68B9" w:rsidP="007D4DE8"/>
    <w:p w14:paraId="578867B3" w14:textId="26FF2881" w:rsidR="00FD68B9" w:rsidRDefault="00FD68B9" w:rsidP="007D4DE8"/>
    <w:p w14:paraId="25C1949D" w14:textId="0E6F03E9" w:rsidR="00FD68B9" w:rsidRDefault="00FD68B9" w:rsidP="007D4DE8"/>
    <w:p w14:paraId="53F5AFF3" w14:textId="136BE0DC" w:rsidR="00FD68B9" w:rsidRDefault="00FD68B9" w:rsidP="007D4DE8"/>
    <w:p w14:paraId="2C9E1AC2" w14:textId="48755F37" w:rsidR="00FD68B9" w:rsidRDefault="00FD68B9" w:rsidP="007D4DE8"/>
    <w:p w14:paraId="59D2998B" w14:textId="7F595E28" w:rsidR="00FD68B9" w:rsidRDefault="00FD68B9" w:rsidP="007D4DE8"/>
    <w:p w14:paraId="227E1D9E" w14:textId="5B42FE41" w:rsidR="00FD68B9" w:rsidRDefault="00FD68B9" w:rsidP="007D4DE8"/>
    <w:p w14:paraId="3420E4DF" w14:textId="6CF91002" w:rsidR="00FD68B9" w:rsidRDefault="00FD68B9" w:rsidP="007D4DE8"/>
    <w:p w14:paraId="29E80421" w14:textId="44F332F1" w:rsidR="00FD68B9" w:rsidRDefault="00FD68B9" w:rsidP="007D4DE8"/>
    <w:p w14:paraId="40F60FEF" w14:textId="3ACE0922" w:rsidR="00FD68B9" w:rsidRDefault="00FD68B9" w:rsidP="007D4DE8"/>
    <w:p w14:paraId="0D4137DE" w14:textId="1A090350" w:rsidR="00FD68B9" w:rsidRDefault="00FD68B9" w:rsidP="007D4DE8"/>
    <w:p w14:paraId="66D0C85C" w14:textId="72A36961" w:rsidR="00FD68B9" w:rsidRDefault="00FD68B9" w:rsidP="007D4DE8"/>
    <w:p w14:paraId="020EA707" w14:textId="072A6388" w:rsidR="00FD68B9" w:rsidRDefault="00FD68B9" w:rsidP="007D4DE8"/>
    <w:p w14:paraId="0038FD6D" w14:textId="255EFEBB" w:rsidR="00FD68B9" w:rsidRDefault="00FD68B9" w:rsidP="007D4DE8"/>
    <w:p w14:paraId="485F02BC" w14:textId="7FF8CD6F" w:rsidR="00FD68B9" w:rsidRDefault="00FD68B9" w:rsidP="007D4DE8"/>
    <w:p w14:paraId="06EE0979" w14:textId="74EE1B07" w:rsidR="00FD68B9" w:rsidRDefault="00FD68B9" w:rsidP="007D4DE8"/>
    <w:p w14:paraId="6D8FE4F6" w14:textId="444F904D" w:rsidR="00FD68B9" w:rsidRDefault="00FD68B9" w:rsidP="007D4DE8"/>
    <w:p w14:paraId="3B5FB935" w14:textId="6250FAEC" w:rsidR="00FD68B9" w:rsidRDefault="00FD68B9" w:rsidP="007D4DE8"/>
    <w:p w14:paraId="57B71350" w14:textId="256CCD44" w:rsidR="00FD68B9" w:rsidRDefault="00FD68B9" w:rsidP="007D4DE8"/>
    <w:p w14:paraId="5A0B5E14" w14:textId="0124FDD6" w:rsidR="00FD68B9" w:rsidRDefault="00FD68B9" w:rsidP="007D4DE8"/>
    <w:p w14:paraId="032AA2AF" w14:textId="15AFBFF0" w:rsidR="00FD68B9" w:rsidRDefault="00FD68B9" w:rsidP="007D4DE8"/>
    <w:p w14:paraId="1263072F" w14:textId="7C17489C" w:rsidR="00FD68B9" w:rsidRDefault="00FD68B9" w:rsidP="007D4DE8"/>
    <w:p w14:paraId="24498983" w14:textId="342D39FC" w:rsidR="00FD68B9" w:rsidRDefault="00FD68B9" w:rsidP="007D4DE8"/>
    <w:p w14:paraId="461658C1" w14:textId="6257C6A4" w:rsidR="00FD68B9" w:rsidRDefault="00FD68B9" w:rsidP="007D4DE8"/>
    <w:p w14:paraId="5C6C7C4F" w14:textId="6D47A21C" w:rsidR="00FD68B9" w:rsidRDefault="00FD68B9" w:rsidP="007D4DE8"/>
    <w:p w14:paraId="702305A1" w14:textId="1FF30BF5" w:rsidR="00FD68B9" w:rsidRDefault="00FD68B9" w:rsidP="007D4DE8"/>
    <w:p w14:paraId="4A1E8BDF" w14:textId="10E8CA00" w:rsidR="00FD68B9" w:rsidRDefault="00FD68B9" w:rsidP="007D4DE8"/>
    <w:p w14:paraId="4D9A0943" w14:textId="29623013" w:rsidR="00FD68B9" w:rsidRDefault="00FD68B9" w:rsidP="007D4DE8"/>
    <w:p w14:paraId="36DB0F7C" w14:textId="0CEDE5EF" w:rsidR="00FD68B9" w:rsidRDefault="00FD68B9" w:rsidP="007D4DE8"/>
    <w:p w14:paraId="1D9ACC28" w14:textId="5696D533" w:rsidR="00FD68B9" w:rsidRDefault="00FD68B9" w:rsidP="007D4DE8"/>
    <w:p w14:paraId="737DE7FB" w14:textId="40397BF3" w:rsidR="00FD68B9" w:rsidRDefault="00FD68B9" w:rsidP="007D4DE8"/>
    <w:p w14:paraId="7854E52D" w14:textId="6BE8EF9F" w:rsidR="00FD68B9" w:rsidRDefault="00FD68B9" w:rsidP="007D4DE8"/>
    <w:p w14:paraId="623DA5C3" w14:textId="720D258B" w:rsidR="00FD68B9" w:rsidRDefault="00FD68B9" w:rsidP="007D4DE8"/>
    <w:p w14:paraId="7D66416D" w14:textId="67F3717A" w:rsidR="00FD68B9" w:rsidRDefault="000C6243" w:rsidP="007D4DE8">
      <w:r>
        <w:rPr>
          <w:noProof/>
        </w:rPr>
        <w:drawing>
          <wp:anchor distT="0" distB="0" distL="114300" distR="114300" simplePos="0" relativeHeight="251658246" behindDoc="1" locked="0" layoutInCell="1" allowOverlap="1" wp14:anchorId="2BF86DC1" wp14:editId="402C3F85">
            <wp:simplePos x="0" y="0"/>
            <wp:positionH relativeFrom="column">
              <wp:posOffset>-228023</wp:posOffset>
            </wp:positionH>
            <wp:positionV relativeFrom="paragraph">
              <wp:posOffset>-57</wp:posOffset>
            </wp:positionV>
            <wp:extent cx="7900035" cy="5594350"/>
            <wp:effectExtent l="0" t="0" r="5715" b="6350"/>
            <wp:wrapTight wrapText="bothSides">
              <wp:wrapPolygon edited="0">
                <wp:start x="0" y="0"/>
                <wp:lineTo x="0" y="21551"/>
                <wp:lineTo x="21564" y="21551"/>
                <wp:lineTo x="2156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0035" cy="559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7B9977" w14:textId="2B1A3341" w:rsidR="00FD68B9" w:rsidRDefault="000C6243" w:rsidP="007D4DE8">
      <w:r>
        <w:rPr>
          <w:noProof/>
        </w:rPr>
        <w:drawing>
          <wp:anchor distT="0" distB="0" distL="114300" distR="114300" simplePos="0" relativeHeight="251658247" behindDoc="1" locked="0" layoutInCell="1" allowOverlap="1" wp14:anchorId="2DA390DE" wp14:editId="339DE2D5">
            <wp:simplePos x="0" y="0"/>
            <wp:positionH relativeFrom="column">
              <wp:posOffset>101600</wp:posOffset>
            </wp:positionH>
            <wp:positionV relativeFrom="paragraph">
              <wp:posOffset>666750</wp:posOffset>
            </wp:positionV>
            <wp:extent cx="6936384" cy="1485900"/>
            <wp:effectExtent l="0" t="0" r="0" b="0"/>
            <wp:wrapTight wrapText="bothSides">
              <wp:wrapPolygon edited="0">
                <wp:start x="0" y="0"/>
                <wp:lineTo x="0" y="21323"/>
                <wp:lineTo x="21535" y="21323"/>
                <wp:lineTo x="21535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6384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2D0773" w14:textId="0583A185" w:rsidR="000C6243" w:rsidRDefault="000C6243" w:rsidP="007D4DE8"/>
    <w:p w14:paraId="25D81D85" w14:textId="6EF1459D" w:rsidR="000C6243" w:rsidRDefault="000C6243" w:rsidP="007D4DE8"/>
    <w:p w14:paraId="52A1B3FE" w14:textId="2083014D" w:rsidR="000C6243" w:rsidRDefault="000C6243" w:rsidP="007D4DE8"/>
    <w:p w14:paraId="5CD59B45" w14:textId="09B29E08" w:rsidR="000C6243" w:rsidRDefault="000C6243" w:rsidP="007D4DE8"/>
    <w:p w14:paraId="246544F7" w14:textId="5C138A13" w:rsidR="000C6243" w:rsidRDefault="000C6243" w:rsidP="007D4DE8"/>
    <w:tbl>
      <w:tblPr>
        <w:tblStyle w:val="TableGrid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6"/>
      </w:tblGrid>
      <w:tr w:rsidR="000C6243" w:rsidRPr="00825C42" w14:paraId="75DBBCB8" w14:textId="77777777">
        <w:trPr>
          <w:trHeight w:val="810"/>
        </w:trPr>
        <w:tc>
          <w:tcPr>
            <w:tcW w:w="11536" w:type="dxa"/>
            <w:tcBorders>
              <w:bottom w:val="double" w:sz="4" w:space="0" w:color="006666" w:themeColor="accent3"/>
            </w:tcBorders>
            <w:shd w:val="clear" w:color="auto" w:fill="auto"/>
            <w:vAlign w:val="bottom"/>
          </w:tcPr>
          <w:p w14:paraId="375C9563" w14:textId="190DB0A1" w:rsidR="000C6243" w:rsidRPr="00825C42" w:rsidRDefault="000C6243">
            <w:pPr>
              <w:pStyle w:val="Heading1"/>
              <w:rPr>
                <w:rtl/>
              </w:rPr>
            </w:pPr>
            <w:r w:rsidRPr="0064190D">
              <w:rPr>
                <w:rFonts w:hint="cs"/>
                <w:sz w:val="48"/>
                <w:szCs w:val="48"/>
                <w:rtl/>
              </w:rPr>
              <w:lastRenderedPageBreak/>
              <w:t xml:space="preserve"> </w:t>
            </w:r>
            <w:proofErr w:type="spellStart"/>
            <w:r w:rsidR="008A4365" w:rsidRPr="008A4365">
              <w:rPr>
                <w:caps w:val="0"/>
                <w:sz w:val="48"/>
                <w:szCs w:val="48"/>
              </w:rPr>
              <w:t>bookingconfirmation</w:t>
            </w:r>
            <w:proofErr w:type="spellEnd"/>
            <w:r w:rsidR="008A4365">
              <w:rPr>
                <w:sz w:val="48"/>
                <w:szCs w:val="48"/>
              </w:rPr>
              <w:t xml:space="preserve"> </w:t>
            </w:r>
            <w:r w:rsidRPr="0014436C">
              <w:t>and its function</w:t>
            </w:r>
          </w:p>
        </w:tc>
      </w:tr>
    </w:tbl>
    <w:p w14:paraId="689FEBD4" w14:textId="2807DEB9" w:rsidR="00914DDF" w:rsidRPr="00914DDF" w:rsidRDefault="008A4365" w:rsidP="00914DDF">
      <w:pPr>
        <w:pStyle w:val="Heading7"/>
        <w:rPr>
          <w:sz w:val="28"/>
          <w:szCs w:val="28"/>
        </w:rPr>
      </w:pPr>
      <w:r w:rsidRPr="008A4365">
        <w:rPr>
          <w:sz w:val="28"/>
          <w:szCs w:val="28"/>
        </w:rPr>
        <w:t xml:space="preserve">If the user selects </w:t>
      </w:r>
      <w:r w:rsidR="00914DDF">
        <w:rPr>
          <w:sz w:val="28"/>
          <w:szCs w:val="28"/>
        </w:rPr>
        <w:t>option</w:t>
      </w:r>
      <w:r w:rsidRPr="008A4365">
        <w:rPr>
          <w:sz w:val="28"/>
          <w:szCs w:val="28"/>
        </w:rPr>
        <w:t xml:space="preserve"> 2, this option generates the confirmation as a file named "confirmation_lastname.txt". The argument is the data stored in the dictionary containing the user's last booking information</w:t>
      </w:r>
    </w:p>
    <w:p w14:paraId="7CF5492B" w14:textId="2B4C3A01" w:rsidR="00914DDF" w:rsidRDefault="00914DDF" w:rsidP="002E613E"/>
    <w:p w14:paraId="5699AF89" w14:textId="22A1D60D" w:rsidR="002E613E" w:rsidRPr="002E613E" w:rsidRDefault="002E613E" w:rsidP="002E613E">
      <w:pPr>
        <w:pStyle w:val="Heading8"/>
        <w:rPr>
          <w:lang w:val="en-GB"/>
        </w:rPr>
      </w:pPr>
      <w:r w:rsidRPr="0025388D">
        <w:rPr>
          <w:sz w:val="32"/>
          <w:szCs w:val="32"/>
          <w:lang w:val="en-GB"/>
        </w:rPr>
        <w:t>Code image and output:</w:t>
      </w:r>
      <w:r w:rsidRPr="0025388D">
        <w:rPr>
          <w:lang w:val="en-GB"/>
        </w:rPr>
        <w:t xml:space="preserve"> </w:t>
      </w:r>
    </w:p>
    <w:p w14:paraId="79D79D39" w14:textId="50F830BA" w:rsidR="008A4365" w:rsidRPr="008A4365" w:rsidRDefault="006620BA" w:rsidP="008A4365">
      <w:pPr>
        <w:tabs>
          <w:tab w:val="left" w:pos="1343"/>
        </w:tabs>
      </w:pPr>
      <w:r w:rsidRPr="008A4365">
        <w:rPr>
          <w:noProof/>
        </w:rPr>
        <w:drawing>
          <wp:anchor distT="0" distB="0" distL="114300" distR="114300" simplePos="0" relativeHeight="251658248" behindDoc="1" locked="0" layoutInCell="1" allowOverlap="1" wp14:anchorId="12F5BF6A" wp14:editId="1D33AFD4">
            <wp:simplePos x="0" y="0"/>
            <wp:positionH relativeFrom="column">
              <wp:posOffset>-15240</wp:posOffset>
            </wp:positionH>
            <wp:positionV relativeFrom="paragraph">
              <wp:posOffset>180430</wp:posOffset>
            </wp:positionV>
            <wp:extent cx="7222490" cy="2621915"/>
            <wp:effectExtent l="0" t="0" r="0" b="6985"/>
            <wp:wrapTight wrapText="bothSides">
              <wp:wrapPolygon edited="0">
                <wp:start x="0" y="0"/>
                <wp:lineTo x="0" y="21501"/>
                <wp:lineTo x="21535" y="21501"/>
                <wp:lineTo x="21535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2249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13E">
        <w:rPr>
          <w:noProof/>
        </w:rPr>
        <w:drawing>
          <wp:anchor distT="0" distB="0" distL="114300" distR="114300" simplePos="0" relativeHeight="251658249" behindDoc="1" locked="0" layoutInCell="1" allowOverlap="1" wp14:anchorId="79C898C2" wp14:editId="290F04A1">
            <wp:simplePos x="0" y="0"/>
            <wp:positionH relativeFrom="column">
              <wp:posOffset>-11712</wp:posOffset>
            </wp:positionH>
            <wp:positionV relativeFrom="paragraph">
              <wp:posOffset>3091865</wp:posOffset>
            </wp:positionV>
            <wp:extent cx="7213176" cy="2958957"/>
            <wp:effectExtent l="0" t="0" r="6985" b="0"/>
            <wp:wrapNone/>
            <wp:docPr id="21" name="Picture 21" descr="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3176" cy="29589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365">
        <w:tab/>
      </w:r>
    </w:p>
    <w:p w14:paraId="1DF1E327" w14:textId="629757B5" w:rsidR="008A4365" w:rsidRPr="008A4365" w:rsidRDefault="008A4365" w:rsidP="008A4365"/>
    <w:p w14:paraId="29E03942" w14:textId="424F884C" w:rsidR="008A4365" w:rsidRPr="008A4365" w:rsidRDefault="008A4365" w:rsidP="008A4365"/>
    <w:p w14:paraId="3FB0A65F" w14:textId="1BCFC946" w:rsidR="008A4365" w:rsidRPr="008A4365" w:rsidRDefault="008A4365" w:rsidP="008A4365"/>
    <w:p w14:paraId="404D38AB" w14:textId="286E287F" w:rsidR="008A4365" w:rsidRPr="008A4365" w:rsidRDefault="008A4365" w:rsidP="008A4365"/>
    <w:p w14:paraId="74B8E06F" w14:textId="5B073A68" w:rsidR="008A4365" w:rsidRPr="008A4365" w:rsidRDefault="008A4365" w:rsidP="008A4365"/>
    <w:p w14:paraId="1B67DE97" w14:textId="7AD2F7EE" w:rsidR="008A4365" w:rsidRPr="008A4365" w:rsidRDefault="008A4365" w:rsidP="008A4365"/>
    <w:p w14:paraId="0A7E64B1" w14:textId="2DE99E43" w:rsidR="008A4365" w:rsidRPr="008A4365" w:rsidRDefault="008A4365" w:rsidP="008A4365"/>
    <w:p w14:paraId="76694083" w14:textId="3EDCC911" w:rsidR="008A4365" w:rsidRPr="008A4365" w:rsidRDefault="008A4365" w:rsidP="008A4365"/>
    <w:p w14:paraId="371A652C" w14:textId="0AA81437" w:rsidR="008A4365" w:rsidRPr="008A4365" w:rsidRDefault="008A4365" w:rsidP="008A4365"/>
    <w:p w14:paraId="6D1C438A" w14:textId="2431F086" w:rsidR="008A4365" w:rsidRPr="008A4365" w:rsidRDefault="008A4365" w:rsidP="008A4365"/>
    <w:p w14:paraId="2AB31B55" w14:textId="77777777" w:rsidR="00DB07E6" w:rsidRDefault="00DB07E6" w:rsidP="00DB07E6"/>
    <w:p w14:paraId="26BA1058" w14:textId="77777777" w:rsidR="00DB07E6" w:rsidRDefault="00DB07E6" w:rsidP="00DB07E6"/>
    <w:p w14:paraId="22E0B66A" w14:textId="19F2DF50" w:rsidR="00DB07E6" w:rsidRDefault="00DB07E6" w:rsidP="00DB07E6"/>
    <w:p w14:paraId="717BF1FB" w14:textId="156DB1AB" w:rsidR="00DB07E6" w:rsidRDefault="000300BB">
      <w:r>
        <w:rPr>
          <w:noProof/>
        </w:rPr>
        <w:drawing>
          <wp:anchor distT="0" distB="0" distL="114300" distR="114300" simplePos="0" relativeHeight="251658250" behindDoc="1" locked="0" layoutInCell="1" allowOverlap="1" wp14:anchorId="46EDA6FE" wp14:editId="616984EC">
            <wp:simplePos x="0" y="0"/>
            <wp:positionH relativeFrom="column">
              <wp:posOffset>106680</wp:posOffset>
            </wp:positionH>
            <wp:positionV relativeFrom="paragraph">
              <wp:posOffset>505642</wp:posOffset>
            </wp:positionV>
            <wp:extent cx="5162550" cy="1691005"/>
            <wp:effectExtent l="0" t="0" r="0" b="4445"/>
            <wp:wrapTight wrapText="bothSides">
              <wp:wrapPolygon edited="0">
                <wp:start x="0" y="0"/>
                <wp:lineTo x="0" y="21413"/>
                <wp:lineTo x="21520" y="21413"/>
                <wp:lineTo x="2152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691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6"/>
      </w:tblGrid>
      <w:tr w:rsidR="00DB07E6" w:rsidRPr="00825C42" w14:paraId="6940B2C3" w14:textId="77777777">
        <w:trPr>
          <w:trHeight w:val="810"/>
        </w:trPr>
        <w:tc>
          <w:tcPr>
            <w:tcW w:w="11536" w:type="dxa"/>
            <w:tcBorders>
              <w:bottom w:val="double" w:sz="4" w:space="0" w:color="006666" w:themeColor="accent3"/>
            </w:tcBorders>
            <w:shd w:val="clear" w:color="auto" w:fill="auto"/>
            <w:vAlign w:val="bottom"/>
          </w:tcPr>
          <w:p w14:paraId="3AFF2524" w14:textId="64BB62EB" w:rsidR="00DB07E6" w:rsidRPr="00825C42" w:rsidRDefault="00914DDF">
            <w:pPr>
              <w:pStyle w:val="Heading1"/>
              <w:rPr>
                <w:rtl/>
              </w:rPr>
            </w:pPr>
            <w:r>
              <w:rPr>
                <w:caps w:val="0"/>
                <w:sz w:val="48"/>
                <w:szCs w:val="48"/>
              </w:rPr>
              <w:lastRenderedPageBreak/>
              <w:t xml:space="preserve"> </w:t>
            </w:r>
            <w:proofErr w:type="spellStart"/>
            <w:r w:rsidRPr="00914DDF">
              <w:rPr>
                <w:caps w:val="0"/>
                <w:sz w:val="48"/>
                <w:szCs w:val="48"/>
              </w:rPr>
              <w:t>historyofbooking</w:t>
            </w:r>
            <w:proofErr w:type="spellEnd"/>
            <w:r>
              <w:rPr>
                <w:caps w:val="0"/>
                <w:sz w:val="48"/>
                <w:szCs w:val="48"/>
              </w:rPr>
              <w:t xml:space="preserve"> </w:t>
            </w:r>
            <w:r w:rsidR="00DB07E6" w:rsidRPr="0014436C">
              <w:t>and its function</w:t>
            </w:r>
          </w:p>
        </w:tc>
      </w:tr>
    </w:tbl>
    <w:p w14:paraId="053A927F" w14:textId="54059BB4" w:rsidR="008A4365" w:rsidRDefault="00914DDF" w:rsidP="002E613E">
      <w:pPr>
        <w:pStyle w:val="Heading7"/>
        <w:rPr>
          <w:sz w:val="28"/>
          <w:szCs w:val="28"/>
        </w:rPr>
      </w:pPr>
      <w:r w:rsidRPr="002E613E">
        <w:rPr>
          <w:sz w:val="28"/>
          <w:szCs w:val="28"/>
        </w:rPr>
        <w:t>If the user selects option 3, This function allows the user to display all the Hotel Booking’s information in a nicely formatted table</w:t>
      </w:r>
      <w:r w:rsidR="002E613E" w:rsidRPr="002E613E">
        <w:rPr>
          <w:sz w:val="28"/>
          <w:szCs w:val="28"/>
        </w:rPr>
        <w:t>.</w:t>
      </w:r>
    </w:p>
    <w:p w14:paraId="76333C9A" w14:textId="720A3AA5" w:rsidR="002E613E" w:rsidRPr="002E613E" w:rsidRDefault="002E613E" w:rsidP="002E613E"/>
    <w:p w14:paraId="210A0239" w14:textId="18BF2B38" w:rsidR="002E613E" w:rsidRPr="002E613E" w:rsidRDefault="002E613E" w:rsidP="002E613E">
      <w:pPr>
        <w:pStyle w:val="Heading8"/>
        <w:rPr>
          <w:lang w:val="en-GB"/>
        </w:rPr>
      </w:pPr>
      <w:r w:rsidRPr="0025388D">
        <w:rPr>
          <w:sz w:val="32"/>
          <w:szCs w:val="32"/>
          <w:lang w:val="en-GB"/>
        </w:rPr>
        <w:t>Code image and output:</w:t>
      </w:r>
      <w:r w:rsidRPr="0025388D">
        <w:rPr>
          <w:lang w:val="en-GB"/>
        </w:rPr>
        <w:t xml:space="preserve"> </w:t>
      </w:r>
    </w:p>
    <w:p w14:paraId="490D6CC0" w14:textId="7EBA6176" w:rsidR="002E613E" w:rsidRPr="002E613E" w:rsidRDefault="002E613E" w:rsidP="002E613E"/>
    <w:p w14:paraId="01EDF153" w14:textId="51D0DF74" w:rsidR="002E613E" w:rsidRPr="002E613E" w:rsidRDefault="002E613E" w:rsidP="002E613E"/>
    <w:p w14:paraId="2DAD915A" w14:textId="4F39DE82" w:rsidR="002E613E" w:rsidRPr="002E613E" w:rsidRDefault="006620BA" w:rsidP="002E613E">
      <w:r w:rsidRPr="002E613E">
        <w:rPr>
          <w:noProof/>
        </w:rPr>
        <w:drawing>
          <wp:anchor distT="0" distB="0" distL="114300" distR="114300" simplePos="0" relativeHeight="251658256" behindDoc="1" locked="0" layoutInCell="1" allowOverlap="1" wp14:anchorId="61290DE7" wp14:editId="5C38D652">
            <wp:simplePos x="0" y="0"/>
            <wp:positionH relativeFrom="column">
              <wp:posOffset>32566</wp:posOffset>
            </wp:positionH>
            <wp:positionV relativeFrom="paragraph">
              <wp:posOffset>64589</wp:posOffset>
            </wp:positionV>
            <wp:extent cx="7402965" cy="1518557"/>
            <wp:effectExtent l="0" t="0" r="7620" b="571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02965" cy="1518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FA968" w14:textId="7DE8C204" w:rsidR="002E613E" w:rsidRPr="002E613E" w:rsidRDefault="002E613E" w:rsidP="002E613E"/>
    <w:p w14:paraId="73BBBE03" w14:textId="637356A6" w:rsidR="002E613E" w:rsidRPr="002E613E" w:rsidRDefault="002E613E" w:rsidP="002E613E"/>
    <w:p w14:paraId="255FB62C" w14:textId="7C7B976A" w:rsidR="002E613E" w:rsidRPr="002E613E" w:rsidRDefault="002E613E" w:rsidP="002E613E"/>
    <w:p w14:paraId="1EA90D49" w14:textId="48343F28" w:rsidR="002E613E" w:rsidRPr="002E613E" w:rsidRDefault="002E613E" w:rsidP="002E613E"/>
    <w:p w14:paraId="0ACDC31D" w14:textId="0FDB6FA7" w:rsidR="002E613E" w:rsidRPr="002E613E" w:rsidRDefault="002E613E" w:rsidP="002E613E"/>
    <w:p w14:paraId="57D3EF8C" w14:textId="010DF7FC" w:rsidR="002E613E" w:rsidRPr="002E613E" w:rsidRDefault="002E613E" w:rsidP="002E613E"/>
    <w:p w14:paraId="3C3313A3" w14:textId="6C1C0881" w:rsidR="002E613E" w:rsidRPr="002E613E" w:rsidRDefault="002E613E" w:rsidP="002E613E"/>
    <w:p w14:paraId="246D35F8" w14:textId="33CC75DE" w:rsidR="002E613E" w:rsidRPr="002E613E" w:rsidRDefault="002E613E" w:rsidP="002E613E"/>
    <w:p w14:paraId="2B68B09F" w14:textId="2C8A70F9" w:rsidR="002E613E" w:rsidRPr="002E613E" w:rsidRDefault="002E613E" w:rsidP="002E613E"/>
    <w:p w14:paraId="167B0350" w14:textId="04EEA68E" w:rsidR="002E613E" w:rsidRPr="002E613E" w:rsidRDefault="002E613E" w:rsidP="002E613E"/>
    <w:p w14:paraId="53087F2A" w14:textId="476C2474" w:rsidR="002E613E" w:rsidRPr="002E613E" w:rsidRDefault="002E613E" w:rsidP="002E613E"/>
    <w:p w14:paraId="02C9238C" w14:textId="6941C458" w:rsidR="002E613E" w:rsidRPr="002E613E" w:rsidRDefault="002E613E" w:rsidP="002E613E"/>
    <w:p w14:paraId="440F8D58" w14:textId="5A682128" w:rsidR="002E613E" w:rsidRPr="002E613E" w:rsidRDefault="006620BA" w:rsidP="002E613E">
      <w:r w:rsidRPr="002E613E">
        <w:rPr>
          <w:noProof/>
        </w:rPr>
        <w:drawing>
          <wp:anchor distT="0" distB="0" distL="114300" distR="114300" simplePos="0" relativeHeight="251658251" behindDoc="1" locked="0" layoutInCell="1" allowOverlap="1" wp14:anchorId="26948B9F" wp14:editId="163709C2">
            <wp:simplePos x="0" y="0"/>
            <wp:positionH relativeFrom="column">
              <wp:posOffset>32204</wp:posOffset>
            </wp:positionH>
            <wp:positionV relativeFrom="paragraph">
              <wp:posOffset>304256</wp:posOffset>
            </wp:positionV>
            <wp:extent cx="7228840" cy="3683000"/>
            <wp:effectExtent l="0" t="0" r="0" b="0"/>
            <wp:wrapTight wrapText="bothSides">
              <wp:wrapPolygon edited="0">
                <wp:start x="0" y="0"/>
                <wp:lineTo x="0" y="21451"/>
                <wp:lineTo x="21517" y="21451"/>
                <wp:lineTo x="21517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2884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E44F8" w14:textId="13D12AEA" w:rsidR="002E613E" w:rsidRDefault="002E613E" w:rsidP="002E613E"/>
    <w:p w14:paraId="20D01460" w14:textId="5BD94062" w:rsidR="002E613E" w:rsidRDefault="002E613E" w:rsidP="002E613E"/>
    <w:p w14:paraId="497847ED" w14:textId="5C676FD0" w:rsidR="002E613E" w:rsidRDefault="002E613E" w:rsidP="002E613E"/>
    <w:p w14:paraId="1C9C85AF" w14:textId="60722360" w:rsidR="002E613E" w:rsidRDefault="002E613E" w:rsidP="002E613E"/>
    <w:p w14:paraId="011717A5" w14:textId="6DF2D839" w:rsidR="002E613E" w:rsidRDefault="002E613E" w:rsidP="002E613E"/>
    <w:p w14:paraId="185E0742" w14:textId="6A493A6D" w:rsidR="002E613E" w:rsidRDefault="002E613E" w:rsidP="002E613E"/>
    <w:tbl>
      <w:tblPr>
        <w:tblStyle w:val="TableGrid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6"/>
      </w:tblGrid>
      <w:tr w:rsidR="002E613E" w:rsidRPr="00825C42" w14:paraId="46E3027F" w14:textId="77777777">
        <w:trPr>
          <w:trHeight w:val="810"/>
        </w:trPr>
        <w:tc>
          <w:tcPr>
            <w:tcW w:w="11536" w:type="dxa"/>
            <w:tcBorders>
              <w:bottom w:val="double" w:sz="4" w:space="0" w:color="006666" w:themeColor="accent3"/>
            </w:tcBorders>
            <w:shd w:val="clear" w:color="auto" w:fill="auto"/>
            <w:vAlign w:val="bottom"/>
          </w:tcPr>
          <w:p w14:paraId="2929E280" w14:textId="77777777" w:rsidR="002E613E" w:rsidRPr="00825C42" w:rsidRDefault="002E613E">
            <w:pPr>
              <w:pStyle w:val="Heading1"/>
              <w:rPr>
                <w:rtl/>
              </w:rPr>
            </w:pPr>
            <w:proofErr w:type="spellStart"/>
            <w:r w:rsidRPr="002E613E">
              <w:rPr>
                <w:caps w:val="0"/>
                <w:sz w:val="48"/>
                <w:szCs w:val="48"/>
              </w:rPr>
              <w:t>specificBooking</w:t>
            </w:r>
            <w:proofErr w:type="spellEnd"/>
            <w:r>
              <w:rPr>
                <w:caps w:val="0"/>
                <w:sz w:val="48"/>
                <w:szCs w:val="48"/>
              </w:rPr>
              <w:t xml:space="preserve"> </w:t>
            </w:r>
            <w:r w:rsidRPr="0014436C">
              <w:t>and its function</w:t>
            </w:r>
          </w:p>
        </w:tc>
      </w:tr>
    </w:tbl>
    <w:p w14:paraId="0DE38C3F" w14:textId="365E1FCF" w:rsidR="002E613E" w:rsidRDefault="002E613E" w:rsidP="002E613E">
      <w:pPr>
        <w:pStyle w:val="Heading7"/>
        <w:rPr>
          <w:sz w:val="28"/>
          <w:szCs w:val="28"/>
        </w:rPr>
      </w:pPr>
      <w:r w:rsidRPr="002E613E">
        <w:rPr>
          <w:sz w:val="28"/>
          <w:szCs w:val="28"/>
        </w:rPr>
        <w:t xml:space="preserve">If the user selects option </w:t>
      </w:r>
      <w:r>
        <w:rPr>
          <w:sz w:val="28"/>
          <w:szCs w:val="28"/>
        </w:rPr>
        <w:t>4</w:t>
      </w:r>
      <w:r w:rsidRPr="002E613E">
        <w:rPr>
          <w:sz w:val="28"/>
          <w:szCs w:val="28"/>
        </w:rPr>
        <w:t>, This function allows the user to display a specific booking information based on Confirmation Number or Phone number.</w:t>
      </w:r>
      <w:r>
        <w:rPr>
          <w:sz w:val="28"/>
          <w:szCs w:val="28"/>
        </w:rPr>
        <w:t xml:space="preserve"> The argument is the</w:t>
      </w:r>
      <w:r w:rsidRPr="002E613E">
        <w:rPr>
          <w:sz w:val="28"/>
          <w:szCs w:val="28"/>
        </w:rPr>
        <w:t xml:space="preserve"> user Input Confirmation Number or Phone number that was entered by the user</w:t>
      </w:r>
      <w:r>
        <w:rPr>
          <w:sz w:val="28"/>
          <w:szCs w:val="28"/>
        </w:rPr>
        <w:t>.</w:t>
      </w:r>
    </w:p>
    <w:p w14:paraId="53F70604" w14:textId="77777777" w:rsidR="002E613E" w:rsidRPr="002E613E" w:rsidRDefault="002E613E" w:rsidP="002E613E"/>
    <w:p w14:paraId="73A199B8" w14:textId="0E6A3B03" w:rsidR="002E613E" w:rsidRPr="002E613E" w:rsidRDefault="001F2BE5" w:rsidP="002E613E">
      <w:pPr>
        <w:pStyle w:val="Heading8"/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53" behindDoc="1" locked="0" layoutInCell="1" allowOverlap="1" wp14:anchorId="3271CD25" wp14:editId="01B419FB">
            <wp:simplePos x="0" y="0"/>
            <wp:positionH relativeFrom="column">
              <wp:posOffset>-18487</wp:posOffset>
            </wp:positionH>
            <wp:positionV relativeFrom="paragraph">
              <wp:posOffset>3858160</wp:posOffset>
            </wp:positionV>
            <wp:extent cx="7557135" cy="2362835"/>
            <wp:effectExtent l="0" t="0" r="5715" b="0"/>
            <wp:wrapTight wrapText="bothSides">
              <wp:wrapPolygon edited="0">
                <wp:start x="0" y="0"/>
                <wp:lineTo x="0" y="21420"/>
                <wp:lineTo x="21562" y="21420"/>
                <wp:lineTo x="21562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135" cy="2362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2BE5">
        <w:rPr>
          <w:noProof/>
        </w:rPr>
        <w:drawing>
          <wp:anchor distT="0" distB="0" distL="114300" distR="114300" simplePos="0" relativeHeight="251658252" behindDoc="1" locked="0" layoutInCell="1" allowOverlap="1" wp14:anchorId="667338B9" wp14:editId="291D3DC1">
            <wp:simplePos x="0" y="0"/>
            <wp:positionH relativeFrom="column">
              <wp:posOffset>-1912</wp:posOffset>
            </wp:positionH>
            <wp:positionV relativeFrom="paragraph">
              <wp:posOffset>324014</wp:posOffset>
            </wp:positionV>
            <wp:extent cx="7202185" cy="3339763"/>
            <wp:effectExtent l="0" t="0" r="0" b="0"/>
            <wp:wrapTight wrapText="bothSides">
              <wp:wrapPolygon edited="0">
                <wp:start x="0" y="0"/>
                <wp:lineTo x="0" y="21440"/>
                <wp:lineTo x="21539" y="21440"/>
                <wp:lineTo x="21539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02185" cy="3339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613E" w:rsidRPr="0025388D">
        <w:rPr>
          <w:sz w:val="32"/>
          <w:szCs w:val="32"/>
          <w:lang w:val="en-GB"/>
        </w:rPr>
        <w:t>Code image and output:</w:t>
      </w:r>
      <w:r w:rsidR="002E613E" w:rsidRPr="0025388D">
        <w:rPr>
          <w:lang w:val="en-GB"/>
        </w:rPr>
        <w:t xml:space="preserve"> </w:t>
      </w:r>
    </w:p>
    <w:p w14:paraId="1653646E" w14:textId="5A4DC617" w:rsidR="002E613E" w:rsidRDefault="002E613E" w:rsidP="002E613E"/>
    <w:p w14:paraId="74B5431C" w14:textId="64FD7651" w:rsidR="000300BB" w:rsidRPr="000300BB" w:rsidRDefault="000300BB" w:rsidP="000300BB"/>
    <w:p w14:paraId="6AB0F75C" w14:textId="220E80E1" w:rsidR="000300BB" w:rsidRPr="000300BB" w:rsidRDefault="000300BB" w:rsidP="000300BB"/>
    <w:p w14:paraId="21730644" w14:textId="18C8D019" w:rsidR="000300BB" w:rsidRDefault="000300BB" w:rsidP="000300BB"/>
    <w:p w14:paraId="6AE41B35" w14:textId="4BF4AF13" w:rsidR="000300BB" w:rsidRDefault="000300BB" w:rsidP="000300BB"/>
    <w:p w14:paraId="04ED3842" w14:textId="1B93F2FA" w:rsidR="000300BB" w:rsidRDefault="000300BB" w:rsidP="000300BB"/>
    <w:p w14:paraId="15DD20BD" w14:textId="5F3DA3D0" w:rsidR="000300BB" w:rsidRDefault="000300BB" w:rsidP="000300BB"/>
    <w:tbl>
      <w:tblPr>
        <w:tblStyle w:val="TableGrid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6"/>
      </w:tblGrid>
      <w:tr w:rsidR="000300BB" w:rsidRPr="00825C42" w14:paraId="522F5E98" w14:textId="77777777">
        <w:trPr>
          <w:trHeight w:val="810"/>
        </w:trPr>
        <w:tc>
          <w:tcPr>
            <w:tcW w:w="11536" w:type="dxa"/>
            <w:tcBorders>
              <w:bottom w:val="double" w:sz="4" w:space="0" w:color="006666" w:themeColor="accent3"/>
            </w:tcBorders>
            <w:shd w:val="clear" w:color="auto" w:fill="auto"/>
            <w:vAlign w:val="bottom"/>
          </w:tcPr>
          <w:p w14:paraId="45E08A88" w14:textId="4EF19D20" w:rsidR="000300BB" w:rsidRPr="00825C42" w:rsidRDefault="000D4660">
            <w:pPr>
              <w:pStyle w:val="Heading1"/>
              <w:rPr>
                <w:rtl/>
              </w:rPr>
            </w:pPr>
            <w:r>
              <w:t xml:space="preserve"> </w:t>
            </w:r>
            <w:proofErr w:type="spellStart"/>
            <w:r w:rsidRPr="000D4660">
              <w:rPr>
                <w:caps w:val="0"/>
                <w:sz w:val="48"/>
                <w:szCs w:val="48"/>
              </w:rPr>
              <w:t>updatingbookingsmenu</w:t>
            </w:r>
            <w:proofErr w:type="spellEnd"/>
            <w:r w:rsidRPr="000D4660">
              <w:rPr>
                <w:caps w:val="0"/>
                <w:sz w:val="36"/>
                <w:szCs w:val="36"/>
              </w:rPr>
              <w:t xml:space="preserve"> </w:t>
            </w:r>
            <w:r w:rsidR="000300BB" w:rsidRPr="0014436C">
              <w:t>and its function</w:t>
            </w:r>
          </w:p>
        </w:tc>
      </w:tr>
    </w:tbl>
    <w:p w14:paraId="7E4CC93A" w14:textId="60A87A19" w:rsidR="000300BB" w:rsidRDefault="000300BB" w:rsidP="000300BB">
      <w:pPr>
        <w:pStyle w:val="Heading7"/>
        <w:rPr>
          <w:sz w:val="28"/>
          <w:szCs w:val="28"/>
        </w:rPr>
      </w:pPr>
      <w:r w:rsidRPr="002E613E">
        <w:rPr>
          <w:sz w:val="28"/>
          <w:szCs w:val="28"/>
        </w:rPr>
        <w:t xml:space="preserve">If the user selects option </w:t>
      </w:r>
      <w:r>
        <w:rPr>
          <w:sz w:val="28"/>
          <w:szCs w:val="28"/>
        </w:rPr>
        <w:t>5</w:t>
      </w:r>
      <w:r w:rsidRPr="002E613E">
        <w:rPr>
          <w:sz w:val="28"/>
          <w:szCs w:val="28"/>
        </w:rPr>
        <w:t xml:space="preserve">, </w:t>
      </w:r>
      <w:r w:rsidRPr="000300BB">
        <w:rPr>
          <w:sz w:val="28"/>
          <w:szCs w:val="28"/>
        </w:rPr>
        <w:t xml:space="preserve">This function </w:t>
      </w:r>
      <w:r w:rsidR="000D4660" w:rsidRPr="000300BB">
        <w:rPr>
          <w:sz w:val="28"/>
          <w:szCs w:val="28"/>
        </w:rPr>
        <w:t>displays</w:t>
      </w:r>
      <w:r w:rsidRPr="000300BB">
        <w:rPr>
          <w:sz w:val="28"/>
          <w:szCs w:val="28"/>
        </w:rPr>
        <w:t xml:space="preserve"> a menu to update Booking or cancel i</w:t>
      </w:r>
      <w:r>
        <w:rPr>
          <w:sz w:val="28"/>
          <w:szCs w:val="28"/>
        </w:rPr>
        <w:t>t</w:t>
      </w:r>
      <w:r w:rsidR="006430D2">
        <w:rPr>
          <w:sz w:val="28"/>
          <w:szCs w:val="28"/>
        </w:rPr>
        <w:t xml:space="preserve"> or </w:t>
      </w:r>
      <w:r w:rsidR="00450D29">
        <w:rPr>
          <w:sz w:val="28"/>
          <w:szCs w:val="28"/>
        </w:rPr>
        <w:t>return to the main menu</w:t>
      </w:r>
      <w:r>
        <w:rPr>
          <w:sz w:val="28"/>
          <w:szCs w:val="28"/>
        </w:rPr>
        <w:t>.</w:t>
      </w:r>
    </w:p>
    <w:p w14:paraId="4989F335" w14:textId="00CDEDD0" w:rsidR="000D4660" w:rsidRPr="000D4660" w:rsidRDefault="000D4660" w:rsidP="000D4660"/>
    <w:p w14:paraId="2D3E326B" w14:textId="0BEDF0E3" w:rsidR="000D4660" w:rsidRPr="002E613E" w:rsidRDefault="000D4660" w:rsidP="000D4660">
      <w:pPr>
        <w:pStyle w:val="Heading8"/>
        <w:rPr>
          <w:lang w:val="en-GB"/>
        </w:rPr>
      </w:pPr>
      <w:r w:rsidRPr="0025388D">
        <w:rPr>
          <w:sz w:val="32"/>
          <w:szCs w:val="32"/>
          <w:lang w:val="en-GB"/>
        </w:rPr>
        <w:t>Code image and output:</w:t>
      </w:r>
      <w:r w:rsidRPr="0025388D">
        <w:rPr>
          <w:lang w:val="en-GB"/>
        </w:rPr>
        <w:t xml:space="preserve"> </w:t>
      </w:r>
    </w:p>
    <w:p w14:paraId="10FF4798" w14:textId="6EA7B24F" w:rsidR="000300BB" w:rsidRDefault="006620BA" w:rsidP="000300BB">
      <w:pPr>
        <w:tabs>
          <w:tab w:val="left" w:pos="3123"/>
        </w:tabs>
      </w:pPr>
      <w:r w:rsidRPr="006620BA">
        <w:rPr>
          <w:noProof/>
        </w:rPr>
        <w:drawing>
          <wp:anchor distT="0" distB="0" distL="114300" distR="114300" simplePos="0" relativeHeight="251658254" behindDoc="1" locked="0" layoutInCell="1" allowOverlap="1" wp14:anchorId="798DC4E3" wp14:editId="66BC5F63">
            <wp:simplePos x="0" y="0"/>
            <wp:positionH relativeFrom="column">
              <wp:posOffset>0</wp:posOffset>
            </wp:positionH>
            <wp:positionV relativeFrom="paragraph">
              <wp:posOffset>87540</wp:posOffset>
            </wp:positionV>
            <wp:extent cx="7315200" cy="1631950"/>
            <wp:effectExtent l="0" t="0" r="0" b="635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7070F1" w14:textId="1EA9AB4A" w:rsidR="006620BA" w:rsidRDefault="006620BA" w:rsidP="000300BB">
      <w:pPr>
        <w:tabs>
          <w:tab w:val="left" w:pos="3123"/>
        </w:tabs>
      </w:pPr>
    </w:p>
    <w:p w14:paraId="6E1CF246" w14:textId="678750B4" w:rsidR="006620BA" w:rsidRDefault="006620BA" w:rsidP="000300BB">
      <w:pPr>
        <w:tabs>
          <w:tab w:val="left" w:pos="3123"/>
        </w:tabs>
      </w:pPr>
    </w:p>
    <w:p w14:paraId="4D2FEB2C" w14:textId="425DD266" w:rsidR="006620BA" w:rsidRDefault="006620BA" w:rsidP="000300BB">
      <w:pPr>
        <w:tabs>
          <w:tab w:val="left" w:pos="3123"/>
        </w:tabs>
      </w:pPr>
    </w:p>
    <w:p w14:paraId="245D5D9C" w14:textId="2CDCF93F" w:rsidR="006620BA" w:rsidRDefault="006620BA" w:rsidP="000300BB">
      <w:pPr>
        <w:tabs>
          <w:tab w:val="left" w:pos="3123"/>
        </w:tabs>
      </w:pPr>
    </w:p>
    <w:p w14:paraId="3452BBFB" w14:textId="65025AB5" w:rsidR="006620BA" w:rsidRDefault="006620BA" w:rsidP="000300BB">
      <w:pPr>
        <w:tabs>
          <w:tab w:val="left" w:pos="3123"/>
        </w:tabs>
      </w:pPr>
    </w:p>
    <w:p w14:paraId="265EB962" w14:textId="1AFAA019" w:rsidR="006620BA" w:rsidRDefault="006620BA" w:rsidP="000300BB">
      <w:pPr>
        <w:tabs>
          <w:tab w:val="left" w:pos="3123"/>
        </w:tabs>
      </w:pPr>
    </w:p>
    <w:p w14:paraId="1BDC9B1A" w14:textId="7936FAE0" w:rsidR="006620BA" w:rsidRDefault="006620BA" w:rsidP="000300BB">
      <w:pPr>
        <w:tabs>
          <w:tab w:val="left" w:pos="3123"/>
        </w:tabs>
      </w:pPr>
    </w:p>
    <w:p w14:paraId="4D4359B0" w14:textId="2BD48796" w:rsidR="006620BA" w:rsidRDefault="006620BA" w:rsidP="000300BB">
      <w:pPr>
        <w:tabs>
          <w:tab w:val="left" w:pos="3123"/>
        </w:tabs>
      </w:pPr>
    </w:p>
    <w:p w14:paraId="13624662" w14:textId="3C32DC9E" w:rsidR="006620BA" w:rsidRDefault="006620BA" w:rsidP="000300BB">
      <w:pPr>
        <w:tabs>
          <w:tab w:val="left" w:pos="3123"/>
        </w:tabs>
      </w:pPr>
    </w:p>
    <w:p w14:paraId="06466A06" w14:textId="29AF4BA0" w:rsidR="006620BA" w:rsidRDefault="006620BA" w:rsidP="000300BB">
      <w:pPr>
        <w:tabs>
          <w:tab w:val="left" w:pos="3123"/>
        </w:tabs>
      </w:pPr>
    </w:p>
    <w:p w14:paraId="75E73037" w14:textId="7A19F7C4" w:rsidR="006620BA" w:rsidRDefault="006620BA" w:rsidP="000300BB">
      <w:pPr>
        <w:tabs>
          <w:tab w:val="left" w:pos="3123"/>
        </w:tabs>
      </w:pPr>
      <w:r>
        <w:rPr>
          <w:noProof/>
        </w:rPr>
        <w:drawing>
          <wp:anchor distT="0" distB="0" distL="114300" distR="114300" simplePos="0" relativeHeight="251658255" behindDoc="1" locked="0" layoutInCell="1" allowOverlap="1" wp14:anchorId="79E889DA" wp14:editId="3298F21B">
            <wp:simplePos x="0" y="0"/>
            <wp:positionH relativeFrom="column">
              <wp:posOffset>0</wp:posOffset>
            </wp:positionH>
            <wp:positionV relativeFrom="paragraph">
              <wp:posOffset>3901</wp:posOffset>
            </wp:positionV>
            <wp:extent cx="7658735" cy="76200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735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43128A" w14:textId="152B072F" w:rsidR="006620BA" w:rsidRPr="006620BA" w:rsidRDefault="006620BA" w:rsidP="006620BA"/>
    <w:p w14:paraId="2EBF61C1" w14:textId="7F15EE1E" w:rsidR="006620BA" w:rsidRPr="006620BA" w:rsidRDefault="006620BA" w:rsidP="006620BA"/>
    <w:p w14:paraId="075D0045" w14:textId="58FD0A73" w:rsidR="006620BA" w:rsidRPr="006620BA" w:rsidRDefault="006620BA" w:rsidP="006620BA"/>
    <w:tbl>
      <w:tblPr>
        <w:tblStyle w:val="TableGrid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6"/>
      </w:tblGrid>
      <w:tr w:rsidR="008056E9" w:rsidRPr="00825C42" w14:paraId="171BE998" w14:textId="77777777">
        <w:trPr>
          <w:trHeight w:val="810"/>
        </w:trPr>
        <w:tc>
          <w:tcPr>
            <w:tcW w:w="11536" w:type="dxa"/>
            <w:tcBorders>
              <w:bottom w:val="double" w:sz="4" w:space="0" w:color="006666" w:themeColor="accent3"/>
            </w:tcBorders>
            <w:shd w:val="clear" w:color="auto" w:fill="auto"/>
            <w:vAlign w:val="bottom"/>
          </w:tcPr>
          <w:p w14:paraId="1BCCB3D6" w14:textId="7CD87217" w:rsidR="008056E9" w:rsidRPr="00825C42" w:rsidRDefault="008056E9">
            <w:pPr>
              <w:pStyle w:val="Heading1"/>
              <w:rPr>
                <w:rtl/>
              </w:rPr>
            </w:pPr>
            <w:proofErr w:type="spellStart"/>
            <w:r w:rsidRPr="008056E9">
              <w:rPr>
                <w:caps w:val="0"/>
                <w:sz w:val="48"/>
                <w:szCs w:val="48"/>
              </w:rPr>
              <w:t>updatebookings</w:t>
            </w:r>
            <w:proofErr w:type="spellEnd"/>
            <w:r w:rsidRPr="008056E9">
              <w:rPr>
                <w:sz w:val="48"/>
                <w:szCs w:val="48"/>
              </w:rPr>
              <w:t xml:space="preserve"> </w:t>
            </w:r>
            <w:r w:rsidRPr="0014436C">
              <w:t>and its function</w:t>
            </w:r>
          </w:p>
        </w:tc>
      </w:tr>
    </w:tbl>
    <w:p w14:paraId="24DD1F52" w14:textId="32F8F338" w:rsidR="008056E9" w:rsidRDefault="008056E9" w:rsidP="002523F9">
      <w:pPr>
        <w:pStyle w:val="Heading7"/>
        <w:rPr>
          <w:sz w:val="28"/>
          <w:szCs w:val="28"/>
        </w:rPr>
      </w:pPr>
      <w:r w:rsidRPr="002E613E">
        <w:rPr>
          <w:sz w:val="28"/>
          <w:szCs w:val="28"/>
        </w:rPr>
        <w:t xml:space="preserve">If the user selects option </w:t>
      </w:r>
      <w:r>
        <w:rPr>
          <w:sz w:val="28"/>
          <w:szCs w:val="28"/>
        </w:rPr>
        <w:t>5</w:t>
      </w:r>
      <w:r w:rsidRPr="002E613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then choose option </w:t>
      </w:r>
      <w:r w:rsidR="002523F9">
        <w:rPr>
          <w:sz w:val="28"/>
          <w:szCs w:val="28"/>
        </w:rPr>
        <w:t>1, This</w:t>
      </w:r>
      <w:r w:rsidRPr="008056E9">
        <w:rPr>
          <w:sz w:val="28"/>
          <w:szCs w:val="28"/>
        </w:rPr>
        <w:t xml:space="preserve"> function should allow the user </w:t>
      </w:r>
      <w:r>
        <w:rPr>
          <w:sz w:val="28"/>
          <w:szCs w:val="28"/>
        </w:rPr>
        <w:t xml:space="preserve">to </w:t>
      </w:r>
      <w:r w:rsidRPr="008056E9">
        <w:rPr>
          <w:sz w:val="28"/>
          <w:szCs w:val="28"/>
        </w:rPr>
        <w:t>update hotel nam</w:t>
      </w:r>
      <w:r>
        <w:rPr>
          <w:sz w:val="28"/>
          <w:szCs w:val="28"/>
        </w:rPr>
        <w:t>e and/or</w:t>
      </w:r>
      <w:r w:rsidRPr="008056E9">
        <w:rPr>
          <w:sz w:val="28"/>
          <w:szCs w:val="28"/>
        </w:rPr>
        <w:t xml:space="preserve"> the hotel dat</w:t>
      </w:r>
      <w:r w:rsidR="00450D29">
        <w:rPr>
          <w:sz w:val="28"/>
          <w:szCs w:val="28"/>
        </w:rPr>
        <w:t>e</w:t>
      </w:r>
      <w:r w:rsidRPr="008056E9">
        <w:rPr>
          <w:sz w:val="28"/>
          <w:szCs w:val="28"/>
        </w:rPr>
        <w:t xml:space="preserve"> using confirmation number</w:t>
      </w:r>
      <w:r>
        <w:rPr>
          <w:sz w:val="28"/>
          <w:szCs w:val="28"/>
        </w:rPr>
        <w:t>.</w:t>
      </w:r>
    </w:p>
    <w:p w14:paraId="1C5206EA" w14:textId="17B4FA9F" w:rsidR="002523F9" w:rsidRPr="002523F9" w:rsidRDefault="002523F9" w:rsidP="002523F9"/>
    <w:p w14:paraId="6F44C73F" w14:textId="77777777" w:rsidR="002523F9" w:rsidRPr="002E613E" w:rsidRDefault="002523F9" w:rsidP="002523F9">
      <w:pPr>
        <w:pStyle w:val="Heading8"/>
        <w:rPr>
          <w:lang w:val="en-GB"/>
        </w:rPr>
      </w:pPr>
      <w:r w:rsidRPr="0025388D">
        <w:rPr>
          <w:sz w:val="32"/>
          <w:szCs w:val="32"/>
          <w:lang w:val="en-GB"/>
        </w:rPr>
        <w:lastRenderedPageBreak/>
        <w:t>Code image and output:</w:t>
      </w:r>
      <w:r w:rsidRPr="0025388D">
        <w:rPr>
          <w:lang w:val="en-GB"/>
        </w:rPr>
        <w:t xml:space="preserve"> </w:t>
      </w:r>
    </w:p>
    <w:p w14:paraId="17582A0C" w14:textId="1C89E39E" w:rsidR="002523F9" w:rsidRPr="002523F9" w:rsidRDefault="002523F9" w:rsidP="002523F9">
      <w:r w:rsidRPr="002523F9">
        <w:rPr>
          <w:noProof/>
        </w:rPr>
        <w:drawing>
          <wp:anchor distT="0" distB="0" distL="114300" distR="114300" simplePos="0" relativeHeight="251658257" behindDoc="1" locked="0" layoutInCell="1" allowOverlap="1" wp14:anchorId="0A735876" wp14:editId="32163AA5">
            <wp:simplePos x="0" y="0"/>
            <wp:positionH relativeFrom="column">
              <wp:posOffset>227965</wp:posOffset>
            </wp:positionH>
            <wp:positionV relativeFrom="paragraph">
              <wp:posOffset>127000</wp:posOffset>
            </wp:positionV>
            <wp:extent cx="6702425" cy="3486785"/>
            <wp:effectExtent l="0" t="0" r="3175" b="0"/>
            <wp:wrapTight wrapText="bothSides">
              <wp:wrapPolygon edited="0">
                <wp:start x="0" y="0"/>
                <wp:lineTo x="0" y="21478"/>
                <wp:lineTo x="21549" y="21478"/>
                <wp:lineTo x="21549" y="0"/>
                <wp:lineTo x="0" y="0"/>
              </wp:wrapPolygon>
            </wp:wrapTight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0242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761FB" w14:textId="0AF8704C" w:rsidR="008056E9" w:rsidRPr="000D4660" w:rsidRDefault="008056E9" w:rsidP="008056E9"/>
    <w:p w14:paraId="6DE09611" w14:textId="3909447C" w:rsidR="006620BA" w:rsidRDefault="006620BA" w:rsidP="006620BA">
      <w:pPr>
        <w:tabs>
          <w:tab w:val="left" w:pos="2340"/>
          <w:tab w:val="left" w:pos="3021"/>
        </w:tabs>
      </w:pPr>
    </w:p>
    <w:p w14:paraId="2245422D" w14:textId="0B572407" w:rsidR="002523F9" w:rsidRDefault="002523F9" w:rsidP="006620BA">
      <w:pPr>
        <w:tabs>
          <w:tab w:val="left" w:pos="2340"/>
          <w:tab w:val="left" w:pos="3021"/>
        </w:tabs>
      </w:pPr>
    </w:p>
    <w:p w14:paraId="290DD272" w14:textId="124F3835" w:rsidR="002523F9" w:rsidRDefault="002523F9" w:rsidP="006620BA">
      <w:pPr>
        <w:tabs>
          <w:tab w:val="left" w:pos="2340"/>
          <w:tab w:val="left" w:pos="3021"/>
        </w:tabs>
      </w:pPr>
    </w:p>
    <w:p w14:paraId="042C061A" w14:textId="0CDA6DE1" w:rsidR="002523F9" w:rsidRDefault="002523F9" w:rsidP="006620BA">
      <w:pPr>
        <w:tabs>
          <w:tab w:val="left" w:pos="2340"/>
          <w:tab w:val="left" w:pos="3021"/>
        </w:tabs>
      </w:pPr>
    </w:p>
    <w:p w14:paraId="24DABF08" w14:textId="76DF6C98" w:rsidR="002523F9" w:rsidRDefault="002523F9" w:rsidP="006620BA">
      <w:pPr>
        <w:tabs>
          <w:tab w:val="left" w:pos="2340"/>
          <w:tab w:val="left" w:pos="3021"/>
        </w:tabs>
      </w:pPr>
    </w:p>
    <w:p w14:paraId="7456097D" w14:textId="7EA7A8E4" w:rsidR="002523F9" w:rsidRDefault="002523F9" w:rsidP="006620BA">
      <w:pPr>
        <w:tabs>
          <w:tab w:val="left" w:pos="2340"/>
          <w:tab w:val="left" w:pos="3021"/>
        </w:tabs>
      </w:pPr>
    </w:p>
    <w:p w14:paraId="3BBF79E4" w14:textId="3BB3ED01" w:rsidR="002523F9" w:rsidRDefault="002523F9" w:rsidP="006620BA">
      <w:pPr>
        <w:tabs>
          <w:tab w:val="left" w:pos="2340"/>
          <w:tab w:val="left" w:pos="3021"/>
        </w:tabs>
      </w:pPr>
    </w:p>
    <w:p w14:paraId="00981CA7" w14:textId="478C65D2" w:rsidR="002523F9" w:rsidRDefault="002523F9" w:rsidP="006620BA">
      <w:pPr>
        <w:tabs>
          <w:tab w:val="left" w:pos="2340"/>
          <w:tab w:val="left" w:pos="3021"/>
        </w:tabs>
      </w:pPr>
    </w:p>
    <w:p w14:paraId="3A4EC1AD" w14:textId="384BD9D7" w:rsidR="002523F9" w:rsidRDefault="002523F9" w:rsidP="006620BA">
      <w:pPr>
        <w:tabs>
          <w:tab w:val="left" w:pos="2340"/>
          <w:tab w:val="left" w:pos="3021"/>
        </w:tabs>
      </w:pPr>
    </w:p>
    <w:p w14:paraId="21C34D57" w14:textId="0AD4B0A8" w:rsidR="002523F9" w:rsidRDefault="002523F9" w:rsidP="006620BA">
      <w:pPr>
        <w:tabs>
          <w:tab w:val="left" w:pos="2340"/>
          <w:tab w:val="left" w:pos="3021"/>
        </w:tabs>
      </w:pPr>
    </w:p>
    <w:p w14:paraId="6D87F431" w14:textId="13AFE860" w:rsidR="002523F9" w:rsidRDefault="002523F9" w:rsidP="006620BA">
      <w:pPr>
        <w:tabs>
          <w:tab w:val="left" w:pos="2340"/>
          <w:tab w:val="left" w:pos="3021"/>
        </w:tabs>
      </w:pPr>
    </w:p>
    <w:p w14:paraId="5E7265FE" w14:textId="214F530C" w:rsidR="002523F9" w:rsidRDefault="002523F9" w:rsidP="006620BA">
      <w:pPr>
        <w:tabs>
          <w:tab w:val="left" w:pos="2340"/>
          <w:tab w:val="left" w:pos="3021"/>
        </w:tabs>
      </w:pPr>
    </w:p>
    <w:p w14:paraId="047D4464" w14:textId="2EF9FC1C" w:rsidR="002523F9" w:rsidRDefault="002523F9" w:rsidP="006620BA">
      <w:pPr>
        <w:tabs>
          <w:tab w:val="left" w:pos="2340"/>
          <w:tab w:val="left" w:pos="3021"/>
        </w:tabs>
      </w:pPr>
    </w:p>
    <w:p w14:paraId="4BFF5BD0" w14:textId="229A55EB" w:rsidR="002523F9" w:rsidRDefault="002523F9" w:rsidP="006620BA">
      <w:pPr>
        <w:tabs>
          <w:tab w:val="left" w:pos="2340"/>
          <w:tab w:val="left" w:pos="3021"/>
        </w:tabs>
      </w:pPr>
    </w:p>
    <w:p w14:paraId="18ADEECB" w14:textId="55E7052D" w:rsidR="002523F9" w:rsidRDefault="002523F9" w:rsidP="006620BA">
      <w:pPr>
        <w:tabs>
          <w:tab w:val="left" w:pos="2340"/>
          <w:tab w:val="left" w:pos="3021"/>
        </w:tabs>
      </w:pPr>
    </w:p>
    <w:p w14:paraId="3BE19A68" w14:textId="58ED4F1D" w:rsidR="002523F9" w:rsidRDefault="002523F9" w:rsidP="006620BA">
      <w:pPr>
        <w:tabs>
          <w:tab w:val="left" w:pos="2340"/>
          <w:tab w:val="left" w:pos="3021"/>
        </w:tabs>
      </w:pPr>
    </w:p>
    <w:p w14:paraId="2300E261" w14:textId="73F96AB8" w:rsidR="002523F9" w:rsidRDefault="002523F9" w:rsidP="006620BA">
      <w:pPr>
        <w:tabs>
          <w:tab w:val="left" w:pos="2340"/>
          <w:tab w:val="left" w:pos="3021"/>
        </w:tabs>
      </w:pPr>
    </w:p>
    <w:p w14:paraId="427FF99F" w14:textId="42982E71" w:rsidR="002523F9" w:rsidRDefault="002523F9" w:rsidP="006620BA">
      <w:pPr>
        <w:tabs>
          <w:tab w:val="left" w:pos="2340"/>
          <w:tab w:val="left" w:pos="3021"/>
        </w:tabs>
      </w:pPr>
    </w:p>
    <w:p w14:paraId="633A6B2F" w14:textId="532EC483" w:rsidR="002523F9" w:rsidRDefault="002523F9" w:rsidP="006620BA">
      <w:pPr>
        <w:tabs>
          <w:tab w:val="left" w:pos="2340"/>
          <w:tab w:val="left" w:pos="3021"/>
        </w:tabs>
      </w:pPr>
    </w:p>
    <w:p w14:paraId="4435B8A5" w14:textId="5BF970B9" w:rsidR="002523F9" w:rsidRDefault="002523F9" w:rsidP="006620BA">
      <w:pPr>
        <w:tabs>
          <w:tab w:val="left" w:pos="2340"/>
          <w:tab w:val="left" w:pos="3021"/>
        </w:tabs>
      </w:pPr>
    </w:p>
    <w:p w14:paraId="0B6660CC" w14:textId="0E3EF774" w:rsidR="002523F9" w:rsidRDefault="002523F9" w:rsidP="006620BA">
      <w:pPr>
        <w:tabs>
          <w:tab w:val="left" w:pos="2340"/>
          <w:tab w:val="left" w:pos="3021"/>
        </w:tabs>
      </w:pPr>
      <w:r>
        <w:rPr>
          <w:noProof/>
        </w:rPr>
        <w:drawing>
          <wp:anchor distT="0" distB="0" distL="114300" distR="114300" simplePos="0" relativeHeight="251658258" behindDoc="1" locked="0" layoutInCell="1" allowOverlap="1" wp14:anchorId="0DC543E4" wp14:editId="68C5E520">
            <wp:simplePos x="0" y="0"/>
            <wp:positionH relativeFrom="column">
              <wp:posOffset>236038</wp:posOffset>
            </wp:positionH>
            <wp:positionV relativeFrom="paragraph">
              <wp:posOffset>244475</wp:posOffset>
            </wp:positionV>
            <wp:extent cx="6692265" cy="3371850"/>
            <wp:effectExtent l="0" t="0" r="0" b="0"/>
            <wp:wrapTight wrapText="bothSides">
              <wp:wrapPolygon edited="0">
                <wp:start x="0" y="0"/>
                <wp:lineTo x="0" y="21478"/>
                <wp:lineTo x="21520" y="21478"/>
                <wp:lineTo x="21520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265" cy="3371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59" behindDoc="1" locked="0" layoutInCell="1" allowOverlap="1" wp14:anchorId="74F39418" wp14:editId="3483D4D5">
            <wp:simplePos x="0" y="0"/>
            <wp:positionH relativeFrom="column">
              <wp:posOffset>113756</wp:posOffset>
            </wp:positionH>
            <wp:positionV relativeFrom="paragraph">
              <wp:posOffset>4040777</wp:posOffset>
            </wp:positionV>
            <wp:extent cx="6884035" cy="1619250"/>
            <wp:effectExtent l="0" t="0" r="0" b="0"/>
            <wp:wrapTight wrapText="bothSides">
              <wp:wrapPolygon edited="0">
                <wp:start x="0" y="0"/>
                <wp:lineTo x="0" y="21346"/>
                <wp:lineTo x="21518" y="21346"/>
                <wp:lineTo x="21518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4035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60" behindDoc="1" locked="0" layoutInCell="1" allowOverlap="1" wp14:anchorId="6598B699" wp14:editId="7AF0B15F">
            <wp:simplePos x="0" y="0"/>
            <wp:positionH relativeFrom="column">
              <wp:posOffset>236764</wp:posOffset>
            </wp:positionH>
            <wp:positionV relativeFrom="paragraph">
              <wp:posOffset>6474278</wp:posOffset>
            </wp:positionV>
            <wp:extent cx="6965315" cy="1558925"/>
            <wp:effectExtent l="0" t="0" r="6985" b="3175"/>
            <wp:wrapTight wrapText="bothSides">
              <wp:wrapPolygon edited="0">
                <wp:start x="0" y="0"/>
                <wp:lineTo x="0" y="21380"/>
                <wp:lineTo x="21563" y="21380"/>
                <wp:lineTo x="21563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5315" cy="155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A7C7A1" w14:textId="65A03D69" w:rsidR="002523F9" w:rsidRPr="002523F9" w:rsidRDefault="002523F9" w:rsidP="002523F9"/>
    <w:p w14:paraId="4F60C281" w14:textId="4E12B524" w:rsidR="002523F9" w:rsidRPr="002523F9" w:rsidRDefault="002523F9" w:rsidP="002523F9"/>
    <w:p w14:paraId="3EBBFD98" w14:textId="4CFC900D" w:rsidR="002523F9" w:rsidRPr="002523F9" w:rsidRDefault="002523F9" w:rsidP="002523F9"/>
    <w:p w14:paraId="102F28C7" w14:textId="7C3C1CE7" w:rsidR="002523F9" w:rsidRPr="002523F9" w:rsidRDefault="002523F9" w:rsidP="002523F9"/>
    <w:p w14:paraId="292DB61E" w14:textId="59B05B76" w:rsidR="002523F9" w:rsidRPr="002523F9" w:rsidRDefault="002523F9" w:rsidP="002523F9"/>
    <w:p w14:paraId="5DB1B168" w14:textId="04EFC012" w:rsidR="002523F9" w:rsidRPr="002523F9" w:rsidRDefault="002523F9" w:rsidP="002523F9"/>
    <w:p w14:paraId="7CA82B7B" w14:textId="5A990FAF" w:rsidR="002523F9" w:rsidRPr="002523F9" w:rsidRDefault="002523F9" w:rsidP="002523F9"/>
    <w:p w14:paraId="3CFB8C1C" w14:textId="193AD85B" w:rsidR="002523F9" w:rsidRPr="002523F9" w:rsidRDefault="002523F9" w:rsidP="002523F9"/>
    <w:p w14:paraId="018AC7CC" w14:textId="441F7B15" w:rsidR="002523F9" w:rsidRPr="002523F9" w:rsidRDefault="002523F9" w:rsidP="002523F9"/>
    <w:p w14:paraId="06C1A149" w14:textId="4D55257E" w:rsidR="002523F9" w:rsidRPr="002523F9" w:rsidRDefault="002523F9" w:rsidP="002523F9"/>
    <w:p w14:paraId="568C208C" w14:textId="58C98987" w:rsidR="002523F9" w:rsidRPr="002523F9" w:rsidRDefault="002523F9" w:rsidP="002523F9"/>
    <w:p w14:paraId="46ADE4BF" w14:textId="182D5206" w:rsidR="002523F9" w:rsidRPr="002523F9" w:rsidRDefault="002523F9" w:rsidP="002523F9"/>
    <w:p w14:paraId="1DB07378" w14:textId="154A7A6B" w:rsidR="002523F9" w:rsidRPr="002523F9" w:rsidRDefault="002523F9" w:rsidP="002523F9"/>
    <w:p w14:paraId="65471AB5" w14:textId="73D888AA" w:rsidR="002523F9" w:rsidRPr="002523F9" w:rsidRDefault="002523F9" w:rsidP="002523F9"/>
    <w:p w14:paraId="54FFC5B6" w14:textId="7350BCF1" w:rsidR="002523F9" w:rsidRPr="002523F9" w:rsidRDefault="002523F9" w:rsidP="002523F9"/>
    <w:p w14:paraId="7B6D63FB" w14:textId="2EA18CE5" w:rsidR="002523F9" w:rsidRPr="002523F9" w:rsidRDefault="002523F9" w:rsidP="002523F9"/>
    <w:p w14:paraId="06A6F8A6" w14:textId="4E9DA868" w:rsidR="002523F9" w:rsidRPr="002523F9" w:rsidRDefault="002523F9" w:rsidP="002523F9"/>
    <w:p w14:paraId="11528F27" w14:textId="274A77D4" w:rsidR="002523F9" w:rsidRPr="002523F9" w:rsidRDefault="002523F9" w:rsidP="002523F9"/>
    <w:p w14:paraId="6EE3BD61" w14:textId="31E52960" w:rsidR="002523F9" w:rsidRPr="002523F9" w:rsidRDefault="002523F9" w:rsidP="002523F9"/>
    <w:p w14:paraId="3F711A85" w14:textId="71134791" w:rsidR="002523F9" w:rsidRPr="002523F9" w:rsidRDefault="002523F9" w:rsidP="002523F9"/>
    <w:p w14:paraId="18C183CB" w14:textId="1EC9696B" w:rsidR="00C33DD9" w:rsidRDefault="002523F9" w:rsidP="00C33DD9">
      <w:pPr>
        <w:tabs>
          <w:tab w:val="left" w:pos="2391"/>
        </w:tabs>
      </w:pPr>
      <w:r>
        <w:tab/>
      </w:r>
    </w:p>
    <w:tbl>
      <w:tblPr>
        <w:tblStyle w:val="TableGrid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6"/>
      </w:tblGrid>
      <w:tr w:rsidR="002523F9" w:rsidRPr="00825C42" w14:paraId="3D567848" w14:textId="77777777">
        <w:trPr>
          <w:trHeight w:val="810"/>
        </w:trPr>
        <w:tc>
          <w:tcPr>
            <w:tcW w:w="11536" w:type="dxa"/>
            <w:tcBorders>
              <w:bottom w:val="double" w:sz="4" w:space="0" w:color="006666" w:themeColor="accent3"/>
            </w:tcBorders>
            <w:shd w:val="clear" w:color="auto" w:fill="auto"/>
            <w:vAlign w:val="bottom"/>
          </w:tcPr>
          <w:p w14:paraId="77E23D4C" w14:textId="49CB07C2" w:rsidR="002523F9" w:rsidRPr="00825C42" w:rsidRDefault="00FD4BE6">
            <w:pPr>
              <w:pStyle w:val="Heading1"/>
              <w:rPr>
                <w:rtl/>
              </w:rPr>
            </w:pPr>
            <w:proofErr w:type="spellStart"/>
            <w:r w:rsidRPr="00FD4BE6">
              <w:rPr>
                <w:caps w:val="0"/>
                <w:sz w:val="48"/>
                <w:szCs w:val="48"/>
              </w:rPr>
              <w:t>cancelbooking</w:t>
            </w:r>
            <w:proofErr w:type="spellEnd"/>
            <w:r w:rsidRPr="00FD4BE6">
              <w:rPr>
                <w:caps w:val="0"/>
                <w:sz w:val="48"/>
                <w:szCs w:val="48"/>
              </w:rPr>
              <w:t xml:space="preserve"> </w:t>
            </w:r>
            <w:r w:rsidR="002523F9" w:rsidRPr="0014436C">
              <w:t>and its function</w:t>
            </w:r>
          </w:p>
        </w:tc>
      </w:tr>
    </w:tbl>
    <w:p w14:paraId="39778791" w14:textId="57CDC962" w:rsidR="007064CA" w:rsidRPr="007064CA" w:rsidRDefault="002523F9" w:rsidP="007064CA">
      <w:pPr>
        <w:pStyle w:val="Heading7"/>
        <w:rPr>
          <w:sz w:val="28"/>
          <w:szCs w:val="28"/>
        </w:rPr>
      </w:pPr>
      <w:r w:rsidRPr="002E613E">
        <w:rPr>
          <w:sz w:val="28"/>
          <w:szCs w:val="28"/>
        </w:rPr>
        <w:t xml:space="preserve">If the user selects option </w:t>
      </w:r>
      <w:r>
        <w:rPr>
          <w:sz w:val="28"/>
          <w:szCs w:val="28"/>
        </w:rPr>
        <w:t>5</w:t>
      </w:r>
      <w:r w:rsidRPr="002E613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then choose option </w:t>
      </w:r>
      <w:r w:rsidR="00FD4BE6">
        <w:rPr>
          <w:sz w:val="28"/>
          <w:szCs w:val="28"/>
        </w:rPr>
        <w:t>2</w:t>
      </w:r>
      <w:r>
        <w:rPr>
          <w:sz w:val="28"/>
          <w:szCs w:val="28"/>
        </w:rPr>
        <w:t>, This</w:t>
      </w:r>
      <w:r w:rsidRPr="008056E9">
        <w:rPr>
          <w:sz w:val="28"/>
          <w:szCs w:val="28"/>
        </w:rPr>
        <w:t xml:space="preserve"> function should allow the user </w:t>
      </w:r>
      <w:r>
        <w:rPr>
          <w:sz w:val="28"/>
          <w:szCs w:val="28"/>
        </w:rPr>
        <w:t xml:space="preserve">to </w:t>
      </w:r>
      <w:r w:rsidR="00FD4BE6" w:rsidRPr="00FD4BE6">
        <w:rPr>
          <w:sz w:val="28"/>
          <w:szCs w:val="28"/>
        </w:rPr>
        <w:t>delete booking information using confirmation number</w:t>
      </w:r>
      <w:r w:rsidR="00FD4BE6">
        <w:rPr>
          <w:sz w:val="28"/>
          <w:szCs w:val="28"/>
        </w:rPr>
        <w:t>.</w:t>
      </w:r>
    </w:p>
    <w:p w14:paraId="6BA0CB7B" w14:textId="64ACA40D" w:rsidR="007064CA" w:rsidRPr="007064CA" w:rsidRDefault="007064CA" w:rsidP="007064CA"/>
    <w:p w14:paraId="4F16F07C" w14:textId="21C32E23" w:rsidR="00FD4BE6" w:rsidRPr="007064CA" w:rsidRDefault="007064CA" w:rsidP="007064CA">
      <w:pPr>
        <w:pStyle w:val="Heading8"/>
        <w:rPr>
          <w:lang w:val="en-GB"/>
        </w:rPr>
      </w:pPr>
      <w:r w:rsidRPr="0025388D">
        <w:rPr>
          <w:sz w:val="32"/>
          <w:szCs w:val="32"/>
          <w:lang w:val="en-GB"/>
        </w:rPr>
        <w:t>Code image and output:</w:t>
      </w:r>
      <w:r w:rsidRPr="0025388D">
        <w:rPr>
          <w:lang w:val="en-GB"/>
        </w:rPr>
        <w:t xml:space="preserve"> </w:t>
      </w:r>
      <w:r w:rsidRPr="00FD4BE6">
        <w:rPr>
          <w:noProof/>
        </w:rPr>
        <w:drawing>
          <wp:anchor distT="0" distB="0" distL="114300" distR="114300" simplePos="0" relativeHeight="251658261" behindDoc="1" locked="0" layoutInCell="1" allowOverlap="1" wp14:anchorId="237556F3" wp14:editId="0832B7B4">
            <wp:simplePos x="0" y="0"/>
            <wp:positionH relativeFrom="column">
              <wp:posOffset>0</wp:posOffset>
            </wp:positionH>
            <wp:positionV relativeFrom="paragraph">
              <wp:posOffset>262618</wp:posOffset>
            </wp:positionV>
            <wp:extent cx="7315200" cy="2861945"/>
            <wp:effectExtent l="0" t="0" r="0" b="0"/>
            <wp:wrapTight wrapText="bothSides">
              <wp:wrapPolygon edited="0">
                <wp:start x="0" y="0"/>
                <wp:lineTo x="0" y="21423"/>
                <wp:lineTo x="21544" y="21423"/>
                <wp:lineTo x="21544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46BC9" w14:textId="1D94B393" w:rsidR="00FD4BE6" w:rsidRPr="00FD4BE6" w:rsidRDefault="005B0241" w:rsidP="00FD4BE6">
      <w:r>
        <w:rPr>
          <w:noProof/>
        </w:rPr>
        <w:drawing>
          <wp:anchor distT="0" distB="0" distL="114300" distR="114300" simplePos="0" relativeHeight="251658262" behindDoc="1" locked="0" layoutInCell="1" allowOverlap="1" wp14:anchorId="383B4983" wp14:editId="1A23F75E">
            <wp:simplePos x="0" y="0"/>
            <wp:positionH relativeFrom="column">
              <wp:posOffset>123102</wp:posOffset>
            </wp:positionH>
            <wp:positionV relativeFrom="paragraph">
              <wp:posOffset>2972435</wp:posOffset>
            </wp:positionV>
            <wp:extent cx="6670222" cy="124549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222" cy="1245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35C49" w14:textId="60F7CD88" w:rsidR="002523F9" w:rsidRDefault="002523F9" w:rsidP="002523F9"/>
    <w:p w14:paraId="5359FDEE" w14:textId="3E6F6F2C" w:rsidR="00FD4BE6" w:rsidRDefault="00FD4BE6" w:rsidP="002523F9"/>
    <w:p w14:paraId="5408D169" w14:textId="71568E98" w:rsidR="00FD4BE6" w:rsidRDefault="00FD4BE6" w:rsidP="002523F9"/>
    <w:p w14:paraId="20A95B2D" w14:textId="75B266B9" w:rsidR="00FD4BE6" w:rsidRDefault="00FD4BE6" w:rsidP="002523F9"/>
    <w:p w14:paraId="5B0CD46B" w14:textId="77777777" w:rsidR="005B0241" w:rsidRDefault="005B0241" w:rsidP="002523F9"/>
    <w:p w14:paraId="2F231B01" w14:textId="5714FBCD" w:rsidR="00FD4BE6" w:rsidRPr="002523F9" w:rsidRDefault="007064CA" w:rsidP="002523F9">
      <w:r w:rsidRPr="00FD4BE6">
        <w:rPr>
          <w:noProof/>
        </w:rPr>
        <w:drawing>
          <wp:anchor distT="0" distB="0" distL="114300" distR="114300" simplePos="0" relativeHeight="251658263" behindDoc="1" locked="0" layoutInCell="1" allowOverlap="1" wp14:anchorId="3C962ADB" wp14:editId="34C1DC9E">
            <wp:simplePos x="0" y="0"/>
            <wp:positionH relativeFrom="column">
              <wp:posOffset>-544</wp:posOffset>
            </wp:positionH>
            <wp:positionV relativeFrom="paragraph">
              <wp:posOffset>298813</wp:posOffset>
            </wp:positionV>
            <wp:extent cx="7315200" cy="1179195"/>
            <wp:effectExtent l="0" t="0" r="0" b="1905"/>
            <wp:wrapTight wrapText="bothSides">
              <wp:wrapPolygon edited="0">
                <wp:start x="0" y="0"/>
                <wp:lineTo x="0" y="21286"/>
                <wp:lineTo x="21544" y="21286"/>
                <wp:lineTo x="21544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D4BE6" w:rsidRPr="002523F9" w:rsidSect="001A58E9">
      <w:footerReference w:type="default" r:id="rId32"/>
      <w:footerReference w:type="first" r:id="rId33"/>
      <w:pgSz w:w="12240" w:h="15840" w:code="1"/>
      <w:pgMar w:top="360" w:right="360" w:bottom="360" w:left="360" w:header="864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7BF976" w14:textId="77777777" w:rsidR="00F97651" w:rsidRDefault="00F97651" w:rsidP="00E02929">
      <w:pPr>
        <w:spacing w:after="0"/>
      </w:pPr>
      <w:r>
        <w:separator/>
      </w:r>
    </w:p>
    <w:p w14:paraId="161DF013" w14:textId="77777777" w:rsidR="00F97651" w:rsidRDefault="00F97651"/>
  </w:endnote>
  <w:endnote w:type="continuationSeparator" w:id="0">
    <w:p w14:paraId="46645509" w14:textId="77777777" w:rsidR="00F97651" w:rsidRDefault="00F97651" w:rsidP="00E02929">
      <w:pPr>
        <w:spacing w:after="0"/>
      </w:pPr>
      <w:r>
        <w:continuationSeparator/>
      </w:r>
    </w:p>
    <w:p w14:paraId="121F1174" w14:textId="77777777" w:rsidR="00F97651" w:rsidRDefault="00F97651"/>
  </w:endnote>
  <w:endnote w:type="continuationNotice" w:id="1">
    <w:p w14:paraId="4435C3AD" w14:textId="77777777" w:rsidR="00F97651" w:rsidRDefault="00F97651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B2E5AA" w14:textId="77777777" w:rsidR="00813E52" w:rsidRDefault="00813E52">
    <w:pPr>
      <w:pStyle w:val="Footer"/>
    </w:pPr>
    <w:r>
      <w:t xml:space="preserve">Page </w:t>
    </w:r>
    <w:sdt>
      <w:sdtPr>
        <w:id w:val="1489302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0FED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0F218A85" w14:textId="77777777" w:rsidR="00321F35" w:rsidRDefault="00321F3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141811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04F142" w14:textId="3096B89B" w:rsidR="0025388D" w:rsidRDefault="0025388D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4D94C2" w14:textId="77777777" w:rsidR="001D2D76" w:rsidRDefault="001D2D76" w:rsidP="0025388D">
    <w:pPr>
      <w:pStyle w:val="Footer"/>
      <w:tabs>
        <w:tab w:val="left" w:pos="819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A838BE" w14:textId="77777777" w:rsidR="00F97651" w:rsidRDefault="00F97651" w:rsidP="00E02929">
      <w:pPr>
        <w:spacing w:after="0"/>
      </w:pPr>
      <w:r>
        <w:separator/>
      </w:r>
    </w:p>
    <w:p w14:paraId="1095AFD0" w14:textId="77777777" w:rsidR="00F97651" w:rsidRDefault="00F97651"/>
  </w:footnote>
  <w:footnote w:type="continuationSeparator" w:id="0">
    <w:p w14:paraId="14872A2E" w14:textId="77777777" w:rsidR="00F97651" w:rsidRDefault="00F97651" w:rsidP="00E02929">
      <w:pPr>
        <w:spacing w:after="0"/>
      </w:pPr>
      <w:r>
        <w:continuationSeparator/>
      </w:r>
    </w:p>
    <w:p w14:paraId="2069E74D" w14:textId="77777777" w:rsidR="00F97651" w:rsidRDefault="00F97651"/>
  </w:footnote>
  <w:footnote w:type="continuationNotice" w:id="1">
    <w:p w14:paraId="0AF8AF6E" w14:textId="77777777" w:rsidR="00F97651" w:rsidRDefault="00F97651">
      <w:pPr>
        <w:spacing w:before="0"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E91C573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716E47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B822B5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C16B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8"/>
    <w:multiLevelType w:val="singleLevel"/>
    <w:tmpl w:val="264ED7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444F4D6B"/>
    <w:multiLevelType w:val="multilevel"/>
    <w:tmpl w:val="9C7E1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675C82"/>
    <w:multiLevelType w:val="multilevel"/>
    <w:tmpl w:val="643E3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D08618C"/>
    <w:multiLevelType w:val="multilevel"/>
    <w:tmpl w:val="F0DCE604"/>
    <w:lvl w:ilvl="0">
      <w:start w:val="1"/>
      <w:numFmt w:val="bullet"/>
      <w:lvlText w:val=""/>
      <w:lvlJc w:val="left"/>
      <w:pPr>
        <w:tabs>
          <w:tab w:val="num" w:pos="4590"/>
        </w:tabs>
        <w:ind w:left="459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310"/>
        </w:tabs>
        <w:ind w:left="531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030"/>
        </w:tabs>
        <w:ind w:left="603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750"/>
        </w:tabs>
        <w:ind w:left="675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190"/>
        </w:tabs>
        <w:ind w:left="819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910"/>
        </w:tabs>
        <w:ind w:left="891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630"/>
        </w:tabs>
        <w:ind w:left="963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350"/>
        </w:tabs>
        <w:ind w:left="10350" w:hanging="360"/>
      </w:pPr>
      <w:rPr>
        <w:rFonts w:ascii="Wingdings" w:hAnsi="Wingdings" w:hint="default"/>
        <w:sz w:val="20"/>
      </w:rPr>
    </w:lvl>
  </w:abstractNum>
  <w:num w:numId="1" w16cid:durableId="1329484423">
    <w:abstractNumId w:val="4"/>
  </w:num>
  <w:num w:numId="2" w16cid:durableId="1862087270">
    <w:abstractNumId w:val="3"/>
  </w:num>
  <w:num w:numId="3" w16cid:durableId="1865362763">
    <w:abstractNumId w:val="2"/>
  </w:num>
  <w:num w:numId="4" w16cid:durableId="991713714">
    <w:abstractNumId w:val="1"/>
  </w:num>
  <w:num w:numId="5" w16cid:durableId="2070151668">
    <w:abstractNumId w:val="0"/>
  </w:num>
  <w:num w:numId="6" w16cid:durableId="297492094">
    <w:abstractNumId w:val="5"/>
  </w:num>
  <w:num w:numId="7" w16cid:durableId="2133278293">
    <w:abstractNumId w:val="7"/>
  </w:num>
  <w:num w:numId="8" w16cid:durableId="160538106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602"/>
    <w:rsid w:val="00002E34"/>
    <w:rsid w:val="00020035"/>
    <w:rsid w:val="000260A9"/>
    <w:rsid w:val="000300BB"/>
    <w:rsid w:val="0003350F"/>
    <w:rsid w:val="000B7024"/>
    <w:rsid w:val="000C215D"/>
    <w:rsid w:val="000C321B"/>
    <w:rsid w:val="000C6243"/>
    <w:rsid w:val="000D4660"/>
    <w:rsid w:val="0013652A"/>
    <w:rsid w:val="0014436C"/>
    <w:rsid w:val="00145D68"/>
    <w:rsid w:val="001533F7"/>
    <w:rsid w:val="00166CFC"/>
    <w:rsid w:val="001960E4"/>
    <w:rsid w:val="001A58E9"/>
    <w:rsid w:val="001B0C6F"/>
    <w:rsid w:val="001D2D76"/>
    <w:rsid w:val="001F0D4D"/>
    <w:rsid w:val="001F2BE5"/>
    <w:rsid w:val="001F31F6"/>
    <w:rsid w:val="0020390E"/>
    <w:rsid w:val="00211835"/>
    <w:rsid w:val="00240B38"/>
    <w:rsid w:val="00251688"/>
    <w:rsid w:val="002517EA"/>
    <w:rsid w:val="002523F9"/>
    <w:rsid w:val="0025388D"/>
    <w:rsid w:val="00274D9E"/>
    <w:rsid w:val="00290F0F"/>
    <w:rsid w:val="00292EF3"/>
    <w:rsid w:val="0029418F"/>
    <w:rsid w:val="00296F92"/>
    <w:rsid w:val="002E57A7"/>
    <w:rsid w:val="002E613E"/>
    <w:rsid w:val="003120E0"/>
    <w:rsid w:val="00321270"/>
    <w:rsid w:val="00321F35"/>
    <w:rsid w:val="0033460E"/>
    <w:rsid w:val="00356BB9"/>
    <w:rsid w:val="0038652D"/>
    <w:rsid w:val="00386800"/>
    <w:rsid w:val="00392E08"/>
    <w:rsid w:val="00393D6F"/>
    <w:rsid w:val="003C1FC0"/>
    <w:rsid w:val="003C3319"/>
    <w:rsid w:val="003C46A7"/>
    <w:rsid w:val="003C78CB"/>
    <w:rsid w:val="003D6565"/>
    <w:rsid w:val="004104A7"/>
    <w:rsid w:val="004257E0"/>
    <w:rsid w:val="00430DD4"/>
    <w:rsid w:val="0044378E"/>
    <w:rsid w:val="004502DA"/>
    <w:rsid w:val="00450D29"/>
    <w:rsid w:val="004537C5"/>
    <w:rsid w:val="00465B79"/>
    <w:rsid w:val="00495301"/>
    <w:rsid w:val="004A234F"/>
    <w:rsid w:val="00504074"/>
    <w:rsid w:val="005235FF"/>
    <w:rsid w:val="00527C72"/>
    <w:rsid w:val="005354EC"/>
    <w:rsid w:val="00554FFA"/>
    <w:rsid w:val="00555855"/>
    <w:rsid w:val="00561087"/>
    <w:rsid w:val="0058164E"/>
    <w:rsid w:val="005848AD"/>
    <w:rsid w:val="00587DBA"/>
    <w:rsid w:val="005A2C96"/>
    <w:rsid w:val="005A49E4"/>
    <w:rsid w:val="005B0241"/>
    <w:rsid w:val="005C4039"/>
    <w:rsid w:val="005F4C34"/>
    <w:rsid w:val="005F61B2"/>
    <w:rsid w:val="00607D89"/>
    <w:rsid w:val="00610040"/>
    <w:rsid w:val="00631F6B"/>
    <w:rsid w:val="00636935"/>
    <w:rsid w:val="0064190D"/>
    <w:rsid w:val="006430D2"/>
    <w:rsid w:val="006620BA"/>
    <w:rsid w:val="00667735"/>
    <w:rsid w:val="006B7FF7"/>
    <w:rsid w:val="006D2A14"/>
    <w:rsid w:val="006D7E96"/>
    <w:rsid w:val="006E1492"/>
    <w:rsid w:val="007064CA"/>
    <w:rsid w:val="00717354"/>
    <w:rsid w:val="00723158"/>
    <w:rsid w:val="007445C2"/>
    <w:rsid w:val="007455C5"/>
    <w:rsid w:val="00781081"/>
    <w:rsid w:val="00785B50"/>
    <w:rsid w:val="00791ED5"/>
    <w:rsid w:val="00794F82"/>
    <w:rsid w:val="007A26AD"/>
    <w:rsid w:val="007A565D"/>
    <w:rsid w:val="007B57C2"/>
    <w:rsid w:val="007C3602"/>
    <w:rsid w:val="007D4DE8"/>
    <w:rsid w:val="008056E9"/>
    <w:rsid w:val="008105F2"/>
    <w:rsid w:val="00813E52"/>
    <w:rsid w:val="0081578A"/>
    <w:rsid w:val="00825790"/>
    <w:rsid w:val="00825C42"/>
    <w:rsid w:val="008411EF"/>
    <w:rsid w:val="00872777"/>
    <w:rsid w:val="00877074"/>
    <w:rsid w:val="0089674B"/>
    <w:rsid w:val="008A2200"/>
    <w:rsid w:val="008A4365"/>
    <w:rsid w:val="008B2C14"/>
    <w:rsid w:val="008E3A9C"/>
    <w:rsid w:val="008E448C"/>
    <w:rsid w:val="00913758"/>
    <w:rsid w:val="00914DDF"/>
    <w:rsid w:val="00923E5C"/>
    <w:rsid w:val="0093672F"/>
    <w:rsid w:val="009602E6"/>
    <w:rsid w:val="00974E1C"/>
    <w:rsid w:val="00983FF5"/>
    <w:rsid w:val="00995A79"/>
    <w:rsid w:val="009C3F23"/>
    <w:rsid w:val="00A01BF8"/>
    <w:rsid w:val="00A14DE6"/>
    <w:rsid w:val="00A1749D"/>
    <w:rsid w:val="00A22F77"/>
    <w:rsid w:val="00A269E5"/>
    <w:rsid w:val="00A36711"/>
    <w:rsid w:val="00A45804"/>
    <w:rsid w:val="00A60984"/>
    <w:rsid w:val="00A653DA"/>
    <w:rsid w:val="00A87814"/>
    <w:rsid w:val="00AA224B"/>
    <w:rsid w:val="00AB2FD7"/>
    <w:rsid w:val="00AB739B"/>
    <w:rsid w:val="00AD1E96"/>
    <w:rsid w:val="00AF1675"/>
    <w:rsid w:val="00B41BE0"/>
    <w:rsid w:val="00B42B3B"/>
    <w:rsid w:val="00B45802"/>
    <w:rsid w:val="00B83AB0"/>
    <w:rsid w:val="00B90FED"/>
    <w:rsid w:val="00BA0F5B"/>
    <w:rsid w:val="00BB4CB0"/>
    <w:rsid w:val="00BE05B1"/>
    <w:rsid w:val="00BE36A4"/>
    <w:rsid w:val="00C00353"/>
    <w:rsid w:val="00C12475"/>
    <w:rsid w:val="00C33DD9"/>
    <w:rsid w:val="00C551F8"/>
    <w:rsid w:val="00C73764"/>
    <w:rsid w:val="00CA3293"/>
    <w:rsid w:val="00CA4D00"/>
    <w:rsid w:val="00CA5660"/>
    <w:rsid w:val="00CB4B76"/>
    <w:rsid w:val="00CC0778"/>
    <w:rsid w:val="00CD63B6"/>
    <w:rsid w:val="00D05E23"/>
    <w:rsid w:val="00D11BC5"/>
    <w:rsid w:val="00D165F2"/>
    <w:rsid w:val="00D9659E"/>
    <w:rsid w:val="00DA3872"/>
    <w:rsid w:val="00DB07E6"/>
    <w:rsid w:val="00DB6653"/>
    <w:rsid w:val="00DC0B39"/>
    <w:rsid w:val="00DE1834"/>
    <w:rsid w:val="00DF3922"/>
    <w:rsid w:val="00DF625C"/>
    <w:rsid w:val="00E02929"/>
    <w:rsid w:val="00E06FC8"/>
    <w:rsid w:val="00E16F2B"/>
    <w:rsid w:val="00E219DC"/>
    <w:rsid w:val="00E30731"/>
    <w:rsid w:val="00E443B7"/>
    <w:rsid w:val="00E62C63"/>
    <w:rsid w:val="00E64456"/>
    <w:rsid w:val="00E7072B"/>
    <w:rsid w:val="00EA7D5B"/>
    <w:rsid w:val="00EC0CF1"/>
    <w:rsid w:val="00EC1F4E"/>
    <w:rsid w:val="00ED333F"/>
    <w:rsid w:val="00F06320"/>
    <w:rsid w:val="00F0767F"/>
    <w:rsid w:val="00F30471"/>
    <w:rsid w:val="00F65AC9"/>
    <w:rsid w:val="00F97651"/>
    <w:rsid w:val="00FD3E75"/>
    <w:rsid w:val="00FD4BE6"/>
    <w:rsid w:val="00FD68B9"/>
    <w:rsid w:val="00FE08F3"/>
    <w:rsid w:val="00FF0D00"/>
    <w:rsid w:val="00FF7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EDC2AA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en-US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unhideWhenUsed="1" w:qFormat="1"/>
    <w:lsdException w:name="heading 2" w:semiHidden="1" w:uiPriority="9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3" w:unhideWhenUsed="1" w:qFormat="1"/>
    <w:lsdException w:name="heading 7" w:semiHidden="1" w:uiPriority="3" w:unhideWhenUsed="1" w:qFormat="1"/>
    <w:lsdException w:name="heading 8" w:semiHidden="1" w:uiPriority="3" w:unhideWhenUsed="1" w:qFormat="1"/>
    <w:lsdException w:name="heading 9" w:semiHidden="1" w:uiPriority="3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2523F9"/>
    <w:rPr>
      <w:color w:val="auto"/>
      <w:kern w:val="20"/>
    </w:rPr>
  </w:style>
  <w:style w:type="paragraph" w:styleId="Heading1">
    <w:name w:val="heading 1"/>
    <w:basedOn w:val="Normal"/>
    <w:link w:val="Heading1Char"/>
    <w:uiPriority w:val="2"/>
    <w:qFormat/>
    <w:rsid w:val="001960E4"/>
    <w:pPr>
      <w:spacing w:before="0" w:after="60"/>
      <w:contextualSpacing/>
      <w:outlineLvl w:val="0"/>
    </w:pPr>
    <w:rPr>
      <w:rFonts w:asciiTheme="majorHAnsi" w:eastAsiaTheme="majorEastAsia" w:hAnsiTheme="majorHAnsi" w:cstheme="majorBidi"/>
      <w:b/>
      <w:caps/>
      <w:color w:val="006666" w:themeColor="accent3"/>
      <w:sz w:val="24"/>
      <w:szCs w:val="32"/>
    </w:rPr>
  </w:style>
  <w:style w:type="paragraph" w:styleId="Heading2">
    <w:name w:val="heading 2"/>
    <w:basedOn w:val="Normal"/>
    <w:next w:val="Heading5"/>
    <w:link w:val="Heading2Char"/>
    <w:uiPriority w:val="3"/>
    <w:unhideWhenUsed/>
    <w:qFormat/>
    <w:rsid w:val="001A58E9"/>
    <w:pPr>
      <w:keepNext/>
      <w:keepLines/>
      <w:spacing w:after="0"/>
      <w:outlineLvl w:val="1"/>
    </w:pPr>
    <w:rPr>
      <w:rFonts w:eastAsiaTheme="majorEastAsia" w:cstheme="majorBidi"/>
      <w:caps/>
      <w:color w:val="FFFFFF" w:themeColor="background1"/>
      <w:szCs w:val="26"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12475"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i/>
      <w:color w:val="654C16" w:themeColor="accent5" w:themeShade="80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C12475"/>
    <w:pPr>
      <w:keepNext/>
      <w:keepLines/>
      <w:spacing w:after="0"/>
      <w:outlineLvl w:val="3"/>
    </w:pPr>
    <w:rPr>
      <w:rFonts w:asciiTheme="majorHAnsi" w:eastAsiaTheme="majorEastAsia" w:hAnsiTheme="majorHAnsi" w:cstheme="majorBidi"/>
      <w:b/>
      <w:i/>
      <w:iCs/>
      <w:color w:val="4F4A36" w:themeColor="accent6" w:themeShade="80"/>
      <w:sz w:val="22"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C12475"/>
    <w:pPr>
      <w:keepNext/>
      <w:keepLines/>
      <w:spacing w:after="0"/>
      <w:outlineLvl w:val="4"/>
    </w:pPr>
    <w:rPr>
      <w:rFonts w:asciiTheme="majorHAnsi" w:eastAsiaTheme="majorEastAsia" w:hAnsiTheme="majorHAnsi" w:cstheme="majorBidi"/>
      <w:b/>
      <w:color w:val="726FCE" w:themeColor="text2" w:themeTint="80"/>
      <w:sz w:val="22"/>
    </w:rPr>
  </w:style>
  <w:style w:type="paragraph" w:styleId="Heading6">
    <w:name w:val="heading 6"/>
    <w:basedOn w:val="Normal"/>
    <w:next w:val="Normal"/>
    <w:link w:val="Heading6Char"/>
    <w:uiPriority w:val="3"/>
    <w:unhideWhenUsed/>
    <w:qFormat/>
    <w:rsid w:val="00C12475"/>
    <w:pPr>
      <w:keepNext/>
      <w:keepLines/>
      <w:spacing w:after="0"/>
      <w:outlineLvl w:val="5"/>
    </w:pPr>
    <w:rPr>
      <w:rFonts w:asciiTheme="majorHAnsi" w:eastAsiaTheme="majorEastAsia" w:hAnsiTheme="majorHAnsi" w:cstheme="majorBidi"/>
      <w:color w:val="577188" w:themeColor="accent1" w:themeShade="BF"/>
      <w:sz w:val="22"/>
    </w:rPr>
  </w:style>
  <w:style w:type="paragraph" w:styleId="Heading7">
    <w:name w:val="heading 7"/>
    <w:basedOn w:val="Normal"/>
    <w:next w:val="Normal"/>
    <w:link w:val="Heading7Char"/>
    <w:uiPriority w:val="3"/>
    <w:unhideWhenUsed/>
    <w:qFormat/>
    <w:rsid w:val="00C12475"/>
    <w:pPr>
      <w:keepNext/>
      <w:keepLines/>
      <w:spacing w:after="0"/>
      <w:outlineLvl w:val="6"/>
    </w:pPr>
    <w:rPr>
      <w:rFonts w:asciiTheme="majorHAnsi" w:eastAsiaTheme="majorEastAsia" w:hAnsiTheme="majorHAnsi" w:cstheme="majorBidi"/>
      <w:iCs/>
      <w:color w:val="404040" w:themeColor="text1" w:themeTint="BF"/>
      <w:sz w:val="22"/>
    </w:rPr>
  </w:style>
  <w:style w:type="paragraph" w:styleId="Heading8">
    <w:name w:val="heading 8"/>
    <w:basedOn w:val="Normal"/>
    <w:next w:val="Normal"/>
    <w:link w:val="Heading8Char"/>
    <w:uiPriority w:val="3"/>
    <w:unhideWhenUsed/>
    <w:qFormat/>
    <w:rsid w:val="00C12475"/>
    <w:pPr>
      <w:keepNext/>
      <w:keepLines/>
      <w:spacing w:after="0"/>
      <w:outlineLvl w:val="7"/>
    </w:pPr>
    <w:rPr>
      <w:rFonts w:asciiTheme="majorHAnsi" w:eastAsiaTheme="majorEastAsia" w:hAnsiTheme="majorHAnsi" w:cstheme="majorBidi"/>
      <w:b/>
      <w:i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3"/>
    <w:unhideWhenUsed/>
    <w:qFormat/>
    <w:rsid w:val="00C12475"/>
    <w:pPr>
      <w:keepNext/>
      <w:keepLines/>
      <w:spacing w:after="0"/>
      <w:outlineLvl w:val="8"/>
    </w:pPr>
    <w:rPr>
      <w:rFonts w:asciiTheme="majorHAnsi" w:eastAsiaTheme="majorEastAsia" w:hAnsiTheme="majorHAnsi" w:cstheme="majorBidi"/>
      <w:i/>
      <w:iCs/>
      <w:color w:val="0D0D0D" w:themeColor="text1" w:themeTint="F2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B90FED"/>
    <w:pPr>
      <w:spacing w:before="400" w:after="160"/>
      <w:contextualSpacing/>
      <w:jc w:val="center"/>
    </w:pPr>
    <w:rPr>
      <w:rFonts w:asciiTheme="majorHAnsi" w:eastAsiaTheme="majorEastAsia" w:hAnsiTheme="majorHAnsi" w:cstheme="majorBidi"/>
      <w:caps/>
      <w:color w:val="006666" w:themeColor="accent3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B90FED"/>
    <w:rPr>
      <w:rFonts w:asciiTheme="majorHAnsi" w:eastAsiaTheme="majorEastAsia" w:hAnsiTheme="majorHAnsi" w:cstheme="majorBidi"/>
      <w:caps/>
      <w:color w:val="006666" w:themeColor="accent3"/>
      <w:kern w:val="28"/>
      <w:sz w:val="72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8E3A9C"/>
    <w:pPr>
      <w:numPr>
        <w:ilvl w:val="1"/>
      </w:numPr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8E3A9C"/>
    <w:rPr>
      <w:rFonts w:eastAsiaTheme="minorEastAsia"/>
      <w:color w:val="5A5A5A" w:themeColor="text1" w:themeTint="A5"/>
      <w:kern w:val="20"/>
    </w:rPr>
  </w:style>
  <w:style w:type="paragraph" w:styleId="Header">
    <w:name w:val="header"/>
    <w:basedOn w:val="Normal"/>
    <w:link w:val="HeaderChar"/>
    <w:uiPriority w:val="99"/>
    <w:rsid w:val="00145D68"/>
  </w:style>
  <w:style w:type="character" w:customStyle="1" w:styleId="HeaderChar">
    <w:name w:val="Header Char"/>
    <w:basedOn w:val="DefaultParagraphFont"/>
    <w:link w:val="Header"/>
    <w:uiPriority w:val="99"/>
    <w:rsid w:val="00145D68"/>
    <w:rPr>
      <w:kern w:val="20"/>
    </w:rPr>
  </w:style>
  <w:style w:type="paragraph" w:styleId="Footer">
    <w:name w:val="footer"/>
    <w:basedOn w:val="Normal"/>
    <w:link w:val="FooterChar"/>
    <w:uiPriority w:val="99"/>
    <w:unhideWhenUsed/>
    <w:rsid w:val="008E3A9C"/>
    <w:pPr>
      <w:pBdr>
        <w:top w:val="single" w:sz="4" w:space="6" w:color="B1C0CD" w:themeColor="accent1" w:themeTint="99"/>
      </w:pBdr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E3A9C"/>
    <w:rPr>
      <w:kern w:val="20"/>
    </w:rPr>
  </w:style>
  <w:style w:type="table" w:styleId="TableGrid">
    <w:name w:val="Table Grid"/>
    <w:basedOn w:val="TableNormal"/>
    <w:uiPriority w:val="39"/>
    <w:rsid w:val="00E0292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2"/>
    <w:rsid w:val="001960E4"/>
    <w:rPr>
      <w:rFonts w:asciiTheme="majorHAnsi" w:eastAsiaTheme="majorEastAsia" w:hAnsiTheme="majorHAnsi" w:cstheme="majorBidi"/>
      <w:b/>
      <w:caps/>
      <w:color w:val="006666" w:themeColor="accent3"/>
      <w:kern w:val="20"/>
      <w:sz w:val="24"/>
      <w:szCs w:val="32"/>
    </w:rPr>
  </w:style>
  <w:style w:type="table" w:customStyle="1" w:styleId="StatusReportTable">
    <w:name w:val="Status Report Table"/>
    <w:basedOn w:val="TableNormal"/>
    <w:uiPriority w:val="99"/>
    <w:rsid w:val="004257E0"/>
    <w:rPr>
      <w:color w:val="FFFFFF" w:themeColor="background1"/>
    </w:rPr>
    <w:tblPr>
      <w:tblBorders>
        <w:insideH w:val="single" w:sz="12" w:space="0" w:color="FFFFFF" w:themeColor="background1"/>
        <w:insideV w:val="single" w:sz="12" w:space="0" w:color="FFFFFF" w:themeColor="background1"/>
      </w:tblBorders>
    </w:tblPr>
    <w:tcPr>
      <w:shd w:val="clear" w:color="auto" w:fill="E5EAEE" w:themeFill="accent1" w:themeFillTint="33"/>
    </w:tcPr>
    <w:tblStylePr w:type="firstRow">
      <w:pPr>
        <w:jc w:val="left"/>
      </w:pPr>
      <w:rPr>
        <w:rFonts w:asciiTheme="majorHAnsi" w:hAnsiTheme="majorHAnsi"/>
        <w:b w:val="0"/>
        <w:i w:val="0"/>
        <w:caps w:val="0"/>
        <w:smallCaps w:val="0"/>
        <w:color w:val="FFFFFF" w:themeColor="background1"/>
        <w:sz w:val="20"/>
      </w:rPr>
      <w:tblPr/>
      <w:tcPr>
        <w:tcBorders>
          <w:top w:val="nil"/>
          <w:left w:val="nil"/>
          <w:bottom w:val="nil"/>
          <w:right w:val="nil"/>
          <w:insideH w:val="single" w:sz="12" w:space="0" w:color="FFFFFF" w:themeColor="background1"/>
          <w:insideV w:val="single" w:sz="12" w:space="0" w:color="FFFFFF" w:themeColor="background1"/>
          <w:tl2br w:val="nil"/>
          <w:tr2bl w:val="nil"/>
        </w:tcBorders>
        <w:shd w:val="clear" w:color="auto" w:fill="006666" w:themeFill="accent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CA3293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3293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4"/>
    <w:qFormat/>
    <w:rsid w:val="00B90FED"/>
    <w:rPr>
      <w:rFonts w:asciiTheme="majorHAnsi" w:hAnsiTheme="majorHAnsi"/>
      <w:b/>
      <w:bCs/>
      <w:color w:val="FEDE00" w:themeColor="accent2"/>
      <w:sz w:val="24"/>
    </w:rPr>
  </w:style>
  <w:style w:type="character" w:customStyle="1" w:styleId="Heading2Char">
    <w:name w:val="Heading 2 Char"/>
    <w:basedOn w:val="DefaultParagraphFont"/>
    <w:link w:val="Heading2"/>
    <w:uiPriority w:val="3"/>
    <w:rsid w:val="001A58E9"/>
    <w:rPr>
      <w:rFonts w:eastAsiaTheme="majorEastAsia" w:cstheme="majorBidi"/>
      <w:caps/>
      <w:color w:val="FFFFFF" w:themeColor="background1"/>
      <w:kern w:val="20"/>
      <w:szCs w:val="26"/>
    </w:rPr>
  </w:style>
  <w:style w:type="paragraph" w:customStyle="1" w:styleId="Graphic">
    <w:name w:val="Graphic"/>
    <w:basedOn w:val="Normal"/>
    <w:uiPriority w:val="5"/>
    <w:qFormat/>
    <w:rsid w:val="00BB4CB0"/>
    <w:pPr>
      <w:spacing w:after="0"/>
      <w:ind w:right="14"/>
      <w:jc w:val="right"/>
    </w:pPr>
    <w:rPr>
      <w:noProof/>
    </w:rPr>
  </w:style>
  <w:style w:type="character" w:styleId="PlaceholderText">
    <w:name w:val="Placeholder Text"/>
    <w:basedOn w:val="DefaultParagraphFont"/>
    <w:uiPriority w:val="99"/>
    <w:semiHidden/>
    <w:rsid w:val="003C1FC0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73764"/>
    <w:pPr>
      <w:pBdr>
        <w:top w:val="single" w:sz="4" w:space="1" w:color="7E97AD" w:themeColor="accent1"/>
        <w:left w:val="single" w:sz="4" w:space="4" w:color="7E97AD" w:themeColor="accent1"/>
        <w:bottom w:val="single" w:sz="4" w:space="1" w:color="7E97AD" w:themeColor="accent1"/>
        <w:right w:val="single" w:sz="4" w:space="4" w:color="7E97AD" w:themeColor="accent1"/>
      </w:pBdr>
    </w:pPr>
  </w:style>
  <w:style w:type="character" w:customStyle="1" w:styleId="Heading3Char">
    <w:name w:val="Heading 3 Char"/>
    <w:basedOn w:val="DefaultParagraphFont"/>
    <w:link w:val="Heading3"/>
    <w:uiPriority w:val="3"/>
    <w:rsid w:val="00C12475"/>
    <w:rPr>
      <w:rFonts w:asciiTheme="majorHAnsi" w:eastAsiaTheme="majorEastAsia" w:hAnsiTheme="majorHAnsi" w:cstheme="majorBidi"/>
      <w:b/>
      <w:i/>
      <w:color w:val="654C16" w:themeColor="accent5" w:themeShade="80"/>
      <w:kern w:val="20"/>
      <w:sz w:val="22"/>
      <w:szCs w:val="24"/>
    </w:rPr>
  </w:style>
  <w:style w:type="character" w:customStyle="1" w:styleId="Heading4Char">
    <w:name w:val="Heading 4 Char"/>
    <w:basedOn w:val="DefaultParagraphFont"/>
    <w:link w:val="Heading4"/>
    <w:uiPriority w:val="3"/>
    <w:rsid w:val="00C12475"/>
    <w:rPr>
      <w:rFonts w:asciiTheme="majorHAnsi" w:eastAsiaTheme="majorEastAsia" w:hAnsiTheme="majorHAnsi" w:cstheme="majorBidi"/>
      <w:b/>
      <w:i/>
      <w:iCs/>
      <w:color w:val="4F4A36" w:themeColor="accent6" w:themeShade="80"/>
      <w:kern w:val="20"/>
      <w:sz w:val="22"/>
    </w:rPr>
  </w:style>
  <w:style w:type="character" w:customStyle="1" w:styleId="Heading5Char">
    <w:name w:val="Heading 5 Char"/>
    <w:basedOn w:val="DefaultParagraphFont"/>
    <w:link w:val="Heading5"/>
    <w:uiPriority w:val="3"/>
    <w:rsid w:val="00C12475"/>
    <w:rPr>
      <w:rFonts w:asciiTheme="majorHAnsi" w:eastAsiaTheme="majorEastAsia" w:hAnsiTheme="majorHAnsi" w:cstheme="majorBidi"/>
      <w:b/>
      <w:color w:val="726FCE" w:themeColor="text2" w:themeTint="80"/>
      <w:kern w:val="20"/>
      <w:sz w:val="22"/>
    </w:rPr>
  </w:style>
  <w:style w:type="character" w:customStyle="1" w:styleId="Heading6Char">
    <w:name w:val="Heading 6 Char"/>
    <w:basedOn w:val="DefaultParagraphFont"/>
    <w:link w:val="Heading6"/>
    <w:uiPriority w:val="3"/>
    <w:rsid w:val="00C12475"/>
    <w:rPr>
      <w:rFonts w:asciiTheme="majorHAnsi" w:eastAsiaTheme="majorEastAsia" w:hAnsiTheme="majorHAnsi" w:cstheme="majorBidi"/>
      <w:color w:val="577188" w:themeColor="accent1" w:themeShade="BF"/>
      <w:kern w:val="20"/>
      <w:sz w:val="22"/>
    </w:rPr>
  </w:style>
  <w:style w:type="character" w:customStyle="1" w:styleId="Heading7Char">
    <w:name w:val="Heading 7 Char"/>
    <w:basedOn w:val="DefaultParagraphFont"/>
    <w:link w:val="Heading7"/>
    <w:uiPriority w:val="3"/>
    <w:rsid w:val="00C12475"/>
    <w:rPr>
      <w:rFonts w:asciiTheme="majorHAnsi" w:eastAsiaTheme="majorEastAsia" w:hAnsiTheme="majorHAnsi" w:cstheme="majorBidi"/>
      <w:iCs/>
      <w:color w:val="404040" w:themeColor="text1" w:themeTint="BF"/>
      <w:kern w:val="20"/>
      <w:sz w:val="22"/>
    </w:rPr>
  </w:style>
  <w:style w:type="character" w:customStyle="1" w:styleId="Heading8Char">
    <w:name w:val="Heading 8 Char"/>
    <w:basedOn w:val="DefaultParagraphFont"/>
    <w:link w:val="Heading8"/>
    <w:uiPriority w:val="3"/>
    <w:rsid w:val="00C12475"/>
    <w:rPr>
      <w:rFonts w:asciiTheme="majorHAnsi" w:eastAsiaTheme="majorEastAsia" w:hAnsiTheme="majorHAnsi" w:cstheme="majorBidi"/>
      <w:b/>
      <w:i/>
      <w:color w:val="272727" w:themeColor="text1" w:themeTint="D8"/>
      <w:kern w:val="20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3"/>
    <w:rsid w:val="00C12475"/>
    <w:rPr>
      <w:rFonts w:asciiTheme="majorHAnsi" w:eastAsiaTheme="majorEastAsia" w:hAnsiTheme="majorHAnsi" w:cstheme="majorBidi"/>
      <w:i/>
      <w:iCs/>
      <w:color w:val="0D0D0D" w:themeColor="text1" w:themeTint="F2"/>
      <w:kern w:val="20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8E3A9C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8E3A9C"/>
    <w:rPr>
      <w:i/>
      <w:iCs/>
      <w:color w:val="404040" w:themeColor="text1" w:themeTint="BF"/>
      <w:kern w:val="2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E3A9C"/>
    <w:pPr>
      <w:pBdr>
        <w:top w:val="single" w:sz="4" w:space="10" w:color="7E97AD" w:themeColor="accent1"/>
        <w:bottom w:val="single" w:sz="4" w:space="10" w:color="7E97AD" w:themeColor="accent1"/>
      </w:pBdr>
      <w:spacing w:before="360" w:after="360"/>
      <w:jc w:val="center"/>
    </w:pPr>
    <w:rPr>
      <w:i/>
      <w:iCs/>
      <w:color w:val="7E97A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E3A9C"/>
    <w:rPr>
      <w:i/>
      <w:iCs/>
      <w:color w:val="7E97AD" w:themeColor="accent1"/>
      <w:kern w:val="20"/>
    </w:rPr>
  </w:style>
  <w:style w:type="character" w:styleId="BookTitle">
    <w:name w:val="Book Title"/>
    <w:basedOn w:val="DefaultParagraphFont"/>
    <w:uiPriority w:val="33"/>
    <w:semiHidden/>
    <w:unhideWhenUsed/>
    <w:qFormat/>
    <w:rsid w:val="008E3A9C"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E3A9C"/>
    <w:rPr>
      <w:b/>
      <w:bCs/>
      <w:caps w:val="0"/>
      <w:smallCaps/>
      <w:color w:val="7E97AD" w:themeColor="accent1"/>
      <w:spacing w:val="0"/>
    </w:rPr>
  </w:style>
  <w:style w:type="table" w:styleId="PlainTable3">
    <w:name w:val="Plain Table 3"/>
    <w:basedOn w:val="TableNormal"/>
    <w:uiPriority w:val="43"/>
    <w:rsid w:val="00A1749D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3">
    <w:name w:val="Grid Table 1 Light Accent 3"/>
    <w:basedOn w:val="TableNormal"/>
    <w:uiPriority w:val="46"/>
    <w:rsid w:val="006B7FF7"/>
    <w:pPr>
      <w:spacing w:after="0"/>
    </w:pPr>
    <w:tblPr>
      <w:tblStyleRowBandSize w:val="1"/>
      <w:tblStyleColBandSize w:val="1"/>
      <w:tblBorders>
        <w:top w:val="single" w:sz="4" w:space="0" w:color="5BFFFF" w:themeColor="accent3" w:themeTint="66"/>
        <w:left w:val="single" w:sz="4" w:space="0" w:color="5BFFFF" w:themeColor="accent3" w:themeTint="66"/>
        <w:bottom w:val="single" w:sz="4" w:space="0" w:color="5BFFFF" w:themeColor="accent3" w:themeTint="66"/>
        <w:right w:val="single" w:sz="4" w:space="0" w:color="5BFFFF" w:themeColor="accent3" w:themeTint="66"/>
        <w:insideH w:val="single" w:sz="4" w:space="0" w:color="5BFFFF" w:themeColor="accent3" w:themeTint="66"/>
        <w:insideV w:val="single" w:sz="4" w:space="0" w:color="5BFF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0AF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AF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ContactInfo">
    <w:name w:val="Contact Info"/>
    <w:basedOn w:val="Normal"/>
    <w:uiPriority w:val="1"/>
    <w:qFormat/>
    <w:rsid w:val="00356BB9"/>
    <w:pPr>
      <w:spacing w:after="0"/>
    </w:pPr>
    <w:rPr>
      <w:b/>
      <w:color w:val="FEDE00" w:themeColor="accent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27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glossaryDocument" Target="glossary/document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raa\AppData\Roaming\Microsoft\Templates\Project%20status%20report%20(Timeless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AA0E3BFC8104DA4AC132282FD5A5F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3A5B94-47EE-4C04-86BE-69676DA38656}"/>
      </w:docPartPr>
      <w:docPartBody>
        <w:p w:rsidR="000724B1" w:rsidRDefault="00BA6FB4">
          <w:pPr>
            <w:pStyle w:val="4AA0E3BFC8104DA4AC132282FD5A5FD0"/>
          </w:pPr>
          <w:r w:rsidRPr="00356BB9">
            <w:t>Street Address, City, ST ZIP Code</w:t>
          </w:r>
        </w:p>
      </w:docPartBody>
    </w:docPart>
    <w:docPart>
      <w:docPartPr>
        <w:name w:val="A02E4F79EEE04CD8A2B4D93CC3E506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221F4E-6478-475B-931A-304E156EE70D}"/>
      </w:docPartPr>
      <w:docPartBody>
        <w:p w:rsidR="000724B1" w:rsidRDefault="0042353C" w:rsidP="0042353C">
          <w:pPr>
            <w:pStyle w:val="A02E4F79EEE04CD8A2B4D93CC3E506B9"/>
          </w:pPr>
          <w:r>
            <w:t>Project Overview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53C"/>
    <w:rsid w:val="000724B1"/>
    <w:rsid w:val="000D6F3A"/>
    <w:rsid w:val="0042353C"/>
    <w:rsid w:val="00671B2D"/>
    <w:rsid w:val="0075352B"/>
    <w:rsid w:val="00825790"/>
    <w:rsid w:val="00A2370F"/>
    <w:rsid w:val="00BA6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AA0E3BFC8104DA4AC132282FD5A5FD0">
    <w:name w:val="4AA0E3BFC8104DA4AC132282FD5A5FD0"/>
  </w:style>
  <w:style w:type="paragraph" w:customStyle="1" w:styleId="A02E4F79EEE04CD8A2B4D93CC3E506B9">
    <w:name w:val="A02E4F79EEE04CD8A2B4D93CC3E506B9"/>
    <w:rsid w:val="0042353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231">
      <a:dk1>
        <a:srgbClr val="000000"/>
      </a:dk1>
      <a:lt1>
        <a:srgbClr val="FFFFFF"/>
      </a:lt1>
      <a:dk2>
        <a:srgbClr val="22205F"/>
      </a:dk2>
      <a:lt2>
        <a:srgbClr val="DC9E1F"/>
      </a:lt2>
      <a:accent1>
        <a:srgbClr val="7E97AD"/>
      </a:accent1>
      <a:accent2>
        <a:srgbClr val="FEDE00"/>
      </a:accent2>
      <a:accent3>
        <a:srgbClr val="006666"/>
      </a:accent3>
      <a:accent4>
        <a:srgbClr val="00679A"/>
      </a:accent4>
      <a:accent5>
        <a:srgbClr val="CA992C"/>
      </a:accent5>
      <a:accent6>
        <a:srgbClr val="9D936F"/>
      </a:accent6>
      <a:hlink>
        <a:srgbClr val="646464"/>
      </a:hlink>
      <a:folHlink>
        <a:srgbClr val="969696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DE40B7-C845-46A4-A052-5216809B60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C:\Users\saraa\AppData\Roaming\Microsoft\Templates\Project status report (Timeless design).dotx</Template>
  <TotalTime>0</TotalTime>
  <Pages>10</Pages>
  <Words>427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2022-12-09T18:42:00Z</dcterms:created>
  <dcterms:modified xsi:type="dcterms:W3CDTF">2024-11-14T17:12:00Z</dcterms:modified>
</cp:coreProperties>
</file>